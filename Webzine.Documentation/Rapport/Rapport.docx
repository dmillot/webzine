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BAF2ADA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4C21B60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54E692C" wp14:editId="0C25B70C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0C2D88" w14:textId="77777777" w:rsidR="004B7E44" w:rsidRPr="004B7E44" w:rsidRDefault="00F152C8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Webzine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4E69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" filled="f" stroked="f" strokeweight=".5pt">
                      <v:textbox>
                        <w:txbxContent>
                          <w:p w14:paraId="2A0C2D88" w14:textId="77777777" w:rsidR="004B7E44" w:rsidRPr="004B7E44" w:rsidRDefault="00F152C8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Webzine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5A10A25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1DEBF6B7" wp14:editId="00649C88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F7A40D"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E0EDFDE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2ED5BCEA" wp14:editId="58BD16A1">
                      <wp:extent cx="513867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D912EA" w14:textId="77777777" w:rsidR="004B7E44" w:rsidRPr="004B7E44" w:rsidRDefault="00F152C8" w:rsidP="004B7E44">
                                  <w:pPr>
                                    <w:pStyle w:val="Sous-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D5BCEA" id="Zone de texte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" filled="f" stroked="f" strokeweight=".5pt">
                      <v:textbox>
                        <w:txbxContent>
                          <w:p w14:paraId="74D912EA" w14:textId="77777777" w:rsidR="004B7E44" w:rsidRPr="004B7E44" w:rsidRDefault="00F152C8" w:rsidP="004B7E44">
                            <w:pPr>
                              <w:pStyle w:val="Sous-titre"/>
                            </w:pPr>
                            <w:r>
                              <w:rPr>
                                <w:lang w:bidi="fr-FR"/>
                              </w:rPr>
                              <w:t>Rapport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50F9443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0BD9EB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919FA7F" wp14:editId="24ABDC70">
                      <wp:extent cx="2842054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D5E36F" w14:textId="77777777" w:rsidR="004B7E44" w:rsidRPr="004B7E44" w:rsidRDefault="003E7417" w:rsidP="004B7E44">
                                  <w:pPr>
                                    <w:pStyle w:val="Titre1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D1-5 Web Asp.NET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19FA7F" id="Zone de texte 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" filled="f" stroked="f" strokeweight=".5pt">
                      <v:textbox>
                        <w:txbxContent>
                          <w:p w14:paraId="0BD5E36F" w14:textId="77777777" w:rsidR="004B7E44" w:rsidRPr="004B7E44" w:rsidRDefault="003E7417" w:rsidP="004B7E44">
                            <w:pPr>
                              <w:pStyle w:val="Titre1"/>
                            </w:pPr>
                            <w:r>
                              <w:rPr>
                                <w:lang w:bidi="fr-FR"/>
                              </w:rPr>
                              <w:t>D1-5 Web Asp.NET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B3D56E" w14:textId="77777777" w:rsidR="004B7E44" w:rsidRDefault="004B7E44" w:rsidP="004B7E44"/>
        </w:tc>
      </w:tr>
    </w:tbl>
    <w:p w14:paraId="61B783C3" w14:textId="77777777" w:rsidR="004B7E44" w:rsidRDefault="004B7E44" w:rsidP="004B7E44">
      <w:r>
        <w:rPr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703489A7" wp14:editId="2A91CB1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 1" descr="Bâtiments urbains en noir et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62A3D0D" wp14:editId="0D74FEEE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5B393"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" fillcolor="#a4063e [3204]" stroked="f" strokeweight="2pt">
                <w10:wrap anchory="page"/>
              </v:rect>
            </w:pict>
          </mc:Fallback>
        </mc:AlternateContent>
      </w:r>
    </w:p>
    <w:p w14:paraId="5846BD3C" w14:textId="77777777" w:rsidR="004B7E44" w:rsidRDefault="004B7E44">
      <w:pPr>
        <w:spacing w:after="200"/>
      </w:pPr>
      <w:r>
        <w:rPr>
          <w:lang w:bidi="fr-FR"/>
        </w:rPr>
        <w:br w:type="page"/>
      </w:r>
    </w:p>
    <w:p w14:paraId="2CD68821" w14:textId="1ABFB483" w:rsidR="00BA5674" w:rsidRDefault="00DC1F25" w:rsidP="004B7E44">
      <w:pPr>
        <w:pStyle w:val="Titre3"/>
        <w:rPr>
          <w:b/>
          <w:i w:val="0"/>
          <w:sz w:val="44"/>
        </w:rPr>
      </w:pPr>
      <w:r>
        <w:rPr>
          <w:b/>
          <w:i w:val="0"/>
          <w:sz w:val="44"/>
        </w:rPr>
        <w:lastRenderedPageBreak/>
        <w:t>Sommaire</w:t>
      </w:r>
    </w:p>
    <w:p w14:paraId="477CCEB8" w14:textId="1A134D7A" w:rsidR="00CC696F" w:rsidRDefault="00CC696F" w:rsidP="004B7E44">
      <w:pPr>
        <w:pStyle w:val="Titre3"/>
        <w:rPr>
          <w:b/>
          <w:i w:val="0"/>
          <w:sz w:val="44"/>
        </w:rPr>
      </w:pPr>
    </w:p>
    <w:p w14:paraId="718FF29F" w14:textId="7303D061" w:rsidR="00CC696F" w:rsidRDefault="00273F83" w:rsidP="00C04890">
      <w:pPr>
        <w:pStyle w:val="Titre3"/>
        <w:numPr>
          <w:ilvl w:val="0"/>
          <w:numId w:val="1"/>
        </w:numPr>
        <w:rPr>
          <w:b/>
          <w:i w:val="0"/>
          <w:sz w:val="44"/>
        </w:rPr>
      </w:pPr>
      <w:hyperlink w:anchor="_Présentation" w:history="1">
        <w:r w:rsidR="00C04890" w:rsidRPr="00273F83">
          <w:rPr>
            <w:rStyle w:val="Lienhypertexte"/>
            <w:b/>
            <w:i w:val="0"/>
            <w:sz w:val="44"/>
          </w:rPr>
          <w:t>Présentation</w:t>
        </w:r>
      </w:hyperlink>
      <w:r w:rsidR="00102EF8">
        <w:rPr>
          <w:b/>
          <w:i w:val="0"/>
          <w:sz w:val="44"/>
        </w:rPr>
        <w:t>……………………………………………</w:t>
      </w:r>
      <w:r w:rsidR="002F477C">
        <w:rPr>
          <w:b/>
          <w:i w:val="0"/>
          <w:sz w:val="44"/>
        </w:rPr>
        <w:t>3</w:t>
      </w:r>
    </w:p>
    <w:p w14:paraId="25B24470" w14:textId="77777777" w:rsidR="00FC535F" w:rsidRDefault="00FC535F" w:rsidP="00FC535F">
      <w:pPr>
        <w:pStyle w:val="Titre3"/>
        <w:ind w:left="1080"/>
        <w:rPr>
          <w:b/>
          <w:i w:val="0"/>
          <w:sz w:val="44"/>
        </w:rPr>
      </w:pPr>
    </w:p>
    <w:p w14:paraId="70994D14" w14:textId="0321C732" w:rsidR="00102EF8" w:rsidRDefault="00273F83" w:rsidP="00FC535F">
      <w:pPr>
        <w:pStyle w:val="Titre3"/>
        <w:numPr>
          <w:ilvl w:val="1"/>
          <w:numId w:val="2"/>
        </w:numPr>
        <w:rPr>
          <w:b/>
          <w:i w:val="0"/>
          <w:sz w:val="36"/>
          <w:szCs w:val="36"/>
        </w:rPr>
      </w:pPr>
      <w:hyperlink w:anchor="_Introduction" w:history="1">
        <w:r w:rsidR="00102EF8" w:rsidRPr="00273F83">
          <w:rPr>
            <w:rStyle w:val="Lienhypertexte"/>
            <w:b/>
            <w:i w:val="0"/>
            <w:sz w:val="36"/>
            <w:szCs w:val="36"/>
          </w:rPr>
          <w:t>Introduction</w:t>
        </w:r>
      </w:hyperlink>
      <w:r w:rsidR="00FC535F">
        <w:rPr>
          <w:b/>
          <w:i w:val="0"/>
          <w:sz w:val="36"/>
          <w:szCs w:val="36"/>
        </w:rPr>
        <w:t>………………………………………………</w:t>
      </w:r>
      <w:proofErr w:type="gramStart"/>
      <w:r w:rsidR="00FC535F">
        <w:rPr>
          <w:b/>
          <w:i w:val="0"/>
          <w:sz w:val="36"/>
          <w:szCs w:val="36"/>
        </w:rPr>
        <w:t>…….</w:t>
      </w:r>
      <w:proofErr w:type="gramEnd"/>
      <w:r w:rsidR="00FC535F">
        <w:rPr>
          <w:b/>
          <w:i w:val="0"/>
          <w:sz w:val="36"/>
          <w:szCs w:val="36"/>
        </w:rPr>
        <w:t>.</w:t>
      </w:r>
    </w:p>
    <w:p w14:paraId="2486AF02" w14:textId="30BF341C" w:rsidR="00FC535F" w:rsidRDefault="00396A58" w:rsidP="00FC535F">
      <w:pPr>
        <w:pStyle w:val="Titre3"/>
        <w:numPr>
          <w:ilvl w:val="1"/>
          <w:numId w:val="2"/>
        </w:numPr>
        <w:rPr>
          <w:b/>
          <w:i w:val="0"/>
          <w:sz w:val="36"/>
          <w:szCs w:val="36"/>
        </w:rPr>
      </w:pPr>
      <w:hyperlink w:anchor="_Equipe" w:history="1">
        <w:r w:rsidR="00003E88" w:rsidRPr="00396A58">
          <w:rPr>
            <w:rStyle w:val="Lienhypertexte"/>
            <w:b/>
            <w:i w:val="0"/>
            <w:sz w:val="36"/>
            <w:szCs w:val="36"/>
          </w:rPr>
          <w:t>Equipe</w:t>
        </w:r>
      </w:hyperlink>
      <w:r w:rsidR="00003E88">
        <w:rPr>
          <w:b/>
          <w:i w:val="0"/>
          <w:sz w:val="36"/>
          <w:szCs w:val="36"/>
        </w:rPr>
        <w:t xml:space="preserve"> …………………………………………………………….</w:t>
      </w:r>
    </w:p>
    <w:p w14:paraId="081D1D89" w14:textId="77777777" w:rsidR="00F30C24" w:rsidRDefault="00F30C24" w:rsidP="00F30C24">
      <w:pPr>
        <w:pStyle w:val="Titre3"/>
        <w:ind w:left="2160"/>
        <w:rPr>
          <w:b/>
          <w:i w:val="0"/>
          <w:sz w:val="36"/>
          <w:szCs w:val="36"/>
        </w:rPr>
      </w:pPr>
    </w:p>
    <w:p w14:paraId="7D046EB7" w14:textId="5E356546" w:rsidR="0024276E" w:rsidRPr="00A26C4C" w:rsidRDefault="008A69AC" w:rsidP="003E2F87">
      <w:pPr>
        <w:pStyle w:val="Titre3"/>
        <w:numPr>
          <w:ilvl w:val="0"/>
          <w:numId w:val="1"/>
        </w:numPr>
        <w:rPr>
          <w:b/>
          <w:i w:val="0"/>
          <w:sz w:val="36"/>
          <w:szCs w:val="36"/>
        </w:rPr>
      </w:pPr>
      <w:hyperlink w:anchor="_Analyse_technique" w:history="1">
        <w:r w:rsidR="00F30C24" w:rsidRPr="008A69AC">
          <w:rPr>
            <w:rStyle w:val="Lienhypertexte"/>
            <w:b/>
            <w:i w:val="0"/>
            <w:sz w:val="44"/>
            <w:szCs w:val="44"/>
          </w:rPr>
          <w:t>Analyse technique</w:t>
        </w:r>
      </w:hyperlink>
    </w:p>
    <w:p w14:paraId="0444B131" w14:textId="77777777" w:rsidR="00A26C4C" w:rsidRPr="00AD722A" w:rsidRDefault="00A26C4C" w:rsidP="00A26C4C">
      <w:pPr>
        <w:pStyle w:val="Titre3"/>
        <w:ind w:left="1080"/>
        <w:rPr>
          <w:b/>
          <w:i w:val="0"/>
          <w:sz w:val="36"/>
          <w:szCs w:val="36"/>
        </w:rPr>
      </w:pPr>
    </w:p>
    <w:p w14:paraId="3DA06FB5" w14:textId="7F2C29C2" w:rsidR="00AD722A" w:rsidRPr="00006F56" w:rsidRDefault="00B23128" w:rsidP="00006F56">
      <w:pPr>
        <w:pStyle w:val="Titre3"/>
        <w:ind w:left="1440"/>
        <w:rPr>
          <w:b/>
          <w:i w:val="0"/>
          <w:sz w:val="36"/>
          <w:szCs w:val="36"/>
        </w:rPr>
      </w:pPr>
      <w:r>
        <w:rPr>
          <w:b/>
          <w:i w:val="0"/>
          <w:sz w:val="36"/>
          <w:szCs w:val="36"/>
        </w:rPr>
        <w:t xml:space="preserve">2.1 </w:t>
      </w:r>
      <w:hyperlink w:anchor="_Explication_des_choix" w:history="1">
        <w:r w:rsidRPr="008A69AC">
          <w:rPr>
            <w:rStyle w:val="Lienhypertexte"/>
            <w:b/>
            <w:i w:val="0"/>
            <w:sz w:val="36"/>
            <w:szCs w:val="36"/>
          </w:rPr>
          <w:t>Explication</w:t>
        </w:r>
        <w:r w:rsidR="005129F7" w:rsidRPr="008A69AC">
          <w:rPr>
            <w:rStyle w:val="Lienhypertexte"/>
            <w:b/>
            <w:i w:val="0"/>
            <w:sz w:val="36"/>
            <w:szCs w:val="36"/>
          </w:rPr>
          <w:t xml:space="preserve"> </w:t>
        </w:r>
        <w:r w:rsidR="00233410" w:rsidRPr="008A69AC">
          <w:rPr>
            <w:rStyle w:val="Lienhypertexte"/>
            <w:b/>
            <w:i w:val="0"/>
            <w:sz w:val="36"/>
            <w:szCs w:val="36"/>
          </w:rPr>
          <w:t>des choix technologiques</w:t>
        </w:r>
      </w:hyperlink>
      <w:r w:rsidR="00233410">
        <w:rPr>
          <w:b/>
          <w:i w:val="0"/>
          <w:sz w:val="36"/>
          <w:szCs w:val="36"/>
        </w:rPr>
        <w:t xml:space="preserve"> ………………</w:t>
      </w:r>
      <w:r w:rsidR="00A26C4C">
        <w:rPr>
          <w:b/>
          <w:i w:val="0"/>
          <w:sz w:val="36"/>
          <w:szCs w:val="36"/>
        </w:rPr>
        <w:t>.</w:t>
      </w:r>
    </w:p>
    <w:p w14:paraId="73363002" w14:textId="0B5BFB26" w:rsidR="00E169D0" w:rsidRDefault="00B23128" w:rsidP="00E169D0">
      <w:pPr>
        <w:pStyle w:val="Titre3"/>
        <w:ind w:left="1440"/>
        <w:rPr>
          <w:b/>
          <w:i w:val="0"/>
          <w:sz w:val="36"/>
          <w:szCs w:val="36"/>
        </w:rPr>
      </w:pPr>
      <w:r>
        <w:rPr>
          <w:b/>
          <w:i w:val="0"/>
          <w:sz w:val="36"/>
          <w:szCs w:val="36"/>
        </w:rPr>
        <w:t xml:space="preserve">2.2 </w:t>
      </w:r>
      <w:hyperlink w:anchor="_Analyse_et_résolution" w:history="1">
        <w:r w:rsidRPr="008A69AC">
          <w:rPr>
            <w:rStyle w:val="Lienhypertexte"/>
            <w:b/>
            <w:i w:val="0"/>
            <w:sz w:val="36"/>
            <w:szCs w:val="36"/>
          </w:rPr>
          <w:t>Analyse</w:t>
        </w:r>
        <w:r w:rsidR="006E6806" w:rsidRPr="008A69AC">
          <w:rPr>
            <w:rStyle w:val="Lienhypertexte"/>
            <w:b/>
            <w:i w:val="0"/>
            <w:sz w:val="36"/>
            <w:szCs w:val="36"/>
          </w:rPr>
          <w:t xml:space="preserve"> </w:t>
        </w:r>
        <w:r w:rsidR="000737E1" w:rsidRPr="008A69AC">
          <w:rPr>
            <w:rStyle w:val="Lienhypertexte"/>
            <w:b/>
            <w:i w:val="0"/>
            <w:sz w:val="36"/>
            <w:szCs w:val="36"/>
          </w:rPr>
          <w:t>et résolution de problèmes</w:t>
        </w:r>
      </w:hyperlink>
      <w:r w:rsidR="00F93F19">
        <w:rPr>
          <w:b/>
          <w:i w:val="0"/>
          <w:sz w:val="36"/>
          <w:szCs w:val="36"/>
        </w:rPr>
        <w:t xml:space="preserve"> …………………</w:t>
      </w:r>
      <w:r w:rsidR="00A26C4C">
        <w:rPr>
          <w:b/>
          <w:i w:val="0"/>
          <w:sz w:val="36"/>
          <w:szCs w:val="36"/>
        </w:rPr>
        <w:t>.</w:t>
      </w:r>
    </w:p>
    <w:p w14:paraId="09F0F53A" w14:textId="77777777" w:rsidR="00A26C4C" w:rsidRDefault="00A26C4C" w:rsidP="00E169D0">
      <w:pPr>
        <w:pStyle w:val="Titre3"/>
        <w:ind w:left="1440"/>
        <w:rPr>
          <w:b/>
          <w:i w:val="0"/>
          <w:sz w:val="36"/>
          <w:szCs w:val="36"/>
        </w:rPr>
      </w:pPr>
    </w:p>
    <w:p w14:paraId="2212747C" w14:textId="6DECFAB0" w:rsidR="006D73BB" w:rsidRPr="00FD14AB" w:rsidRDefault="0089680C" w:rsidP="003E2F87">
      <w:pPr>
        <w:pStyle w:val="Titre3"/>
        <w:numPr>
          <w:ilvl w:val="0"/>
          <w:numId w:val="1"/>
        </w:numPr>
        <w:rPr>
          <w:b/>
          <w:i w:val="0"/>
          <w:sz w:val="36"/>
          <w:szCs w:val="36"/>
        </w:rPr>
      </w:pPr>
      <w:hyperlink w:anchor="_Conclusion" w:history="1">
        <w:r w:rsidR="006D73BB" w:rsidRPr="0089680C">
          <w:rPr>
            <w:rStyle w:val="Lienhypertexte"/>
            <w:b/>
            <w:i w:val="0"/>
            <w:sz w:val="44"/>
            <w:szCs w:val="44"/>
          </w:rPr>
          <w:t>Conclusion</w:t>
        </w:r>
      </w:hyperlink>
    </w:p>
    <w:p w14:paraId="2D5A3FF0" w14:textId="77777777" w:rsidR="00FD14AB" w:rsidRPr="006D73BB" w:rsidRDefault="00FD14AB" w:rsidP="00FD14AB">
      <w:pPr>
        <w:pStyle w:val="Titre3"/>
        <w:ind w:left="1080"/>
        <w:rPr>
          <w:b/>
          <w:i w:val="0"/>
          <w:sz w:val="36"/>
          <w:szCs w:val="36"/>
        </w:rPr>
      </w:pPr>
    </w:p>
    <w:p w14:paraId="2E23EF9E" w14:textId="77814CC0" w:rsidR="006D73BB" w:rsidRPr="00FC535F" w:rsidRDefault="00293224" w:rsidP="003E2F87">
      <w:pPr>
        <w:pStyle w:val="Titre3"/>
        <w:numPr>
          <w:ilvl w:val="0"/>
          <w:numId w:val="1"/>
        </w:numPr>
        <w:rPr>
          <w:b/>
          <w:i w:val="0"/>
          <w:sz w:val="36"/>
          <w:szCs w:val="36"/>
        </w:rPr>
      </w:pPr>
      <w:hyperlink w:anchor="_Annexes_utilisées" w:history="1">
        <w:r w:rsidR="006D73BB" w:rsidRPr="00293224">
          <w:rPr>
            <w:rStyle w:val="Lienhypertexte"/>
            <w:b/>
            <w:i w:val="0"/>
            <w:sz w:val="44"/>
            <w:szCs w:val="44"/>
          </w:rPr>
          <w:t>Annexes utilisées</w:t>
        </w:r>
      </w:hyperlink>
    </w:p>
    <w:p w14:paraId="3D3131F4" w14:textId="30CDB783" w:rsidR="00BA5674" w:rsidRDefault="00BA5674" w:rsidP="004B7E44">
      <w:pPr>
        <w:pStyle w:val="Titre3"/>
        <w:rPr>
          <w:b/>
          <w:i w:val="0"/>
          <w:sz w:val="44"/>
        </w:rPr>
      </w:pPr>
    </w:p>
    <w:p w14:paraId="5F05E45F" w14:textId="0016EACE" w:rsidR="002F477C" w:rsidRDefault="002F477C" w:rsidP="004B7E44">
      <w:pPr>
        <w:pStyle w:val="Titre3"/>
        <w:rPr>
          <w:b/>
          <w:i w:val="0"/>
          <w:sz w:val="44"/>
        </w:rPr>
      </w:pPr>
    </w:p>
    <w:p w14:paraId="0A3A8F98" w14:textId="03A37AE3" w:rsidR="002F477C" w:rsidRDefault="002F477C" w:rsidP="004B7E44">
      <w:pPr>
        <w:pStyle w:val="Titre3"/>
        <w:rPr>
          <w:b/>
          <w:i w:val="0"/>
          <w:sz w:val="44"/>
        </w:rPr>
      </w:pPr>
    </w:p>
    <w:p w14:paraId="31AE0E3B" w14:textId="7D64C4D1" w:rsidR="002F477C" w:rsidRDefault="002F477C" w:rsidP="004B7E44">
      <w:pPr>
        <w:pStyle w:val="Titre3"/>
        <w:rPr>
          <w:b/>
          <w:i w:val="0"/>
          <w:sz w:val="44"/>
        </w:rPr>
      </w:pPr>
    </w:p>
    <w:p w14:paraId="1DDF7652" w14:textId="20CAECF3" w:rsidR="002F477C" w:rsidRDefault="002F477C" w:rsidP="004B7E44">
      <w:pPr>
        <w:pStyle w:val="Titre3"/>
        <w:rPr>
          <w:b/>
          <w:i w:val="0"/>
          <w:sz w:val="44"/>
        </w:rPr>
      </w:pPr>
    </w:p>
    <w:p w14:paraId="23F0F2DB" w14:textId="6DA18775" w:rsidR="002F477C" w:rsidRDefault="002F477C" w:rsidP="004B7E44">
      <w:pPr>
        <w:pStyle w:val="Titre3"/>
        <w:rPr>
          <w:b/>
          <w:i w:val="0"/>
          <w:sz w:val="44"/>
        </w:rPr>
      </w:pPr>
    </w:p>
    <w:p w14:paraId="68D693C7" w14:textId="0AF0384D" w:rsidR="002F477C" w:rsidRDefault="002F477C" w:rsidP="004B7E44">
      <w:pPr>
        <w:pStyle w:val="Titre3"/>
        <w:rPr>
          <w:b/>
          <w:i w:val="0"/>
          <w:sz w:val="44"/>
        </w:rPr>
      </w:pPr>
    </w:p>
    <w:p w14:paraId="3CAC90E1" w14:textId="433ED657" w:rsidR="002F477C" w:rsidRDefault="002F477C" w:rsidP="004B7E44">
      <w:pPr>
        <w:pStyle w:val="Titre3"/>
        <w:rPr>
          <w:b/>
          <w:i w:val="0"/>
          <w:sz w:val="44"/>
        </w:rPr>
      </w:pPr>
    </w:p>
    <w:p w14:paraId="5CB18FD6" w14:textId="22E7E27B" w:rsidR="002F477C" w:rsidRDefault="002F477C" w:rsidP="004B7E44">
      <w:pPr>
        <w:pStyle w:val="Titre3"/>
        <w:rPr>
          <w:b/>
          <w:i w:val="0"/>
          <w:sz w:val="44"/>
        </w:rPr>
      </w:pPr>
    </w:p>
    <w:p w14:paraId="34E84514" w14:textId="4DAED32D" w:rsidR="002F477C" w:rsidRDefault="002F477C" w:rsidP="004B7E44">
      <w:pPr>
        <w:pStyle w:val="Titre3"/>
        <w:rPr>
          <w:b/>
          <w:i w:val="0"/>
          <w:sz w:val="44"/>
        </w:rPr>
      </w:pPr>
    </w:p>
    <w:p w14:paraId="46E8470E" w14:textId="57FAB887" w:rsidR="002F477C" w:rsidRDefault="002F477C" w:rsidP="004B7E44">
      <w:pPr>
        <w:pStyle w:val="Titre3"/>
        <w:rPr>
          <w:b/>
          <w:i w:val="0"/>
          <w:sz w:val="44"/>
        </w:rPr>
      </w:pPr>
    </w:p>
    <w:p w14:paraId="48860815" w14:textId="58F0DCD4" w:rsidR="002F477C" w:rsidRDefault="002F477C" w:rsidP="004B7E44">
      <w:pPr>
        <w:pStyle w:val="Titre3"/>
        <w:rPr>
          <w:b/>
          <w:i w:val="0"/>
          <w:sz w:val="44"/>
        </w:rPr>
      </w:pPr>
    </w:p>
    <w:p w14:paraId="2B548AA2" w14:textId="6557259E" w:rsidR="002F477C" w:rsidRDefault="002F477C" w:rsidP="004B7E44">
      <w:pPr>
        <w:pStyle w:val="Titre3"/>
        <w:rPr>
          <w:b/>
          <w:i w:val="0"/>
          <w:sz w:val="44"/>
        </w:rPr>
      </w:pPr>
    </w:p>
    <w:p w14:paraId="5B4B0426" w14:textId="67EB1944" w:rsidR="002F477C" w:rsidRDefault="002F477C" w:rsidP="004B7E44">
      <w:pPr>
        <w:pStyle w:val="Titre3"/>
        <w:rPr>
          <w:b/>
          <w:i w:val="0"/>
          <w:sz w:val="44"/>
        </w:rPr>
      </w:pPr>
    </w:p>
    <w:p w14:paraId="41354262" w14:textId="33408D08" w:rsidR="002F477C" w:rsidRDefault="002F477C" w:rsidP="004B7E44">
      <w:pPr>
        <w:pStyle w:val="Titre3"/>
        <w:rPr>
          <w:b/>
          <w:i w:val="0"/>
          <w:sz w:val="44"/>
        </w:rPr>
      </w:pPr>
    </w:p>
    <w:p w14:paraId="4E6F472B" w14:textId="77777777" w:rsidR="002F477C" w:rsidRDefault="002F477C" w:rsidP="004B7E44">
      <w:pPr>
        <w:pStyle w:val="Titre3"/>
        <w:rPr>
          <w:b/>
          <w:i w:val="0"/>
          <w:sz w:val="44"/>
        </w:rPr>
      </w:pPr>
    </w:p>
    <w:p w14:paraId="235640EC" w14:textId="3502D546" w:rsidR="004B7E44" w:rsidRDefault="00404616" w:rsidP="004B7E44">
      <w:pPr>
        <w:pStyle w:val="Titre3"/>
        <w:rPr>
          <w:b/>
          <w:i w:val="0"/>
          <w:sz w:val="44"/>
        </w:rPr>
      </w:pPr>
      <w:bookmarkStart w:id="0" w:name="_Présentation"/>
      <w:bookmarkEnd w:id="0"/>
      <w:r>
        <w:rPr>
          <w:b/>
          <w:i w:val="0"/>
          <w:sz w:val="44"/>
        </w:rPr>
        <w:lastRenderedPageBreak/>
        <w:t>Présentation</w:t>
      </w:r>
    </w:p>
    <w:p w14:paraId="16AEF62C" w14:textId="5126B7D8" w:rsidR="00020DDB" w:rsidRDefault="00020DDB" w:rsidP="004B7E44">
      <w:pPr>
        <w:pStyle w:val="Titre3"/>
        <w:rPr>
          <w:b/>
          <w:i w:val="0"/>
          <w:sz w:val="44"/>
        </w:rPr>
      </w:pPr>
    </w:p>
    <w:p w14:paraId="3F056B10" w14:textId="330C5D5D" w:rsidR="004B7E44" w:rsidRDefault="005C6B11" w:rsidP="005C6B11">
      <w:pPr>
        <w:pStyle w:val="Titre4"/>
        <w:rPr>
          <w:color w:val="auto"/>
        </w:rPr>
      </w:pPr>
      <w:bookmarkStart w:id="1" w:name="_Introduction"/>
      <w:bookmarkEnd w:id="1"/>
      <w:r>
        <w:rPr>
          <w:color w:val="auto"/>
        </w:rPr>
        <w:t>Introduction</w:t>
      </w:r>
    </w:p>
    <w:p w14:paraId="7C668F2D" w14:textId="77777777" w:rsidR="005C6B11" w:rsidRDefault="005C6B11" w:rsidP="005C6B11">
      <w:pPr>
        <w:pStyle w:val="Titre4"/>
      </w:pPr>
    </w:p>
    <w:sdt>
      <w:sdtPr>
        <w:rPr>
          <w:color w:val="auto"/>
        </w:rPr>
        <w:id w:val="1799572795"/>
        <w:placeholder>
          <w:docPart w:val="52D7DA897E0742C18853C816A6AF9AA4"/>
        </w:placeholder>
        <w:temporary/>
        <w:showingPlcHdr/>
        <w15:appearance w15:val="hidden"/>
      </w:sdtPr>
      <w:sdtEndPr/>
      <w:sdtContent>
        <w:p w14:paraId="4DE909AC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14:paraId="0024E28E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14:paraId="2214179D" w14:textId="77777777" w:rsidR="004B7E44" w:rsidRDefault="004B7E44" w:rsidP="004B7E44">
          <w:r w:rsidRPr="004B7E44">
            <w:rPr>
              <w:color w:val="auto"/>
              <w:lang w:bidi="fr-FR"/>
            </w:rPr>
            <w:t>L’onglet Insertion contient d’autres outils faciles à utiliser, par exemple, pour ajouter un lien hypertexte ou insérer un commentaire.</w:t>
          </w:r>
        </w:p>
      </w:sdtContent>
    </w:sdt>
    <w:p w14:paraId="77DA9416" w14:textId="77777777" w:rsidR="004B7E44" w:rsidRPr="00F152C8" w:rsidRDefault="004B7E44" w:rsidP="004B7E44">
      <w:pPr>
        <w:pStyle w:val="Titre3"/>
        <w:rPr>
          <w:rFonts w:eastAsiaTheme="minorHAnsi"/>
          <w:b/>
          <w:i w:val="0"/>
          <w:sz w:val="44"/>
        </w:rPr>
      </w:pPr>
    </w:p>
    <w:p w14:paraId="3F80B30D" w14:textId="66E15B7A" w:rsidR="004B7E44" w:rsidRDefault="00273F83" w:rsidP="00273F83">
      <w:pPr>
        <w:pStyle w:val="Titre4"/>
        <w:rPr>
          <w:color w:val="auto"/>
        </w:rPr>
      </w:pPr>
      <w:bookmarkStart w:id="2" w:name="_Equipe"/>
      <w:bookmarkEnd w:id="2"/>
      <w:r>
        <w:rPr>
          <w:color w:val="auto"/>
        </w:rPr>
        <w:t xml:space="preserve">Equipe </w:t>
      </w:r>
    </w:p>
    <w:p w14:paraId="6E7F3BF2" w14:textId="77777777" w:rsidR="00273F83" w:rsidRDefault="00273F83" w:rsidP="00273F83">
      <w:pPr>
        <w:pStyle w:val="Titre4"/>
      </w:pPr>
    </w:p>
    <w:sdt>
      <w:sdtPr>
        <w:rPr>
          <w:color w:val="auto"/>
        </w:rPr>
        <w:id w:val="-996882755"/>
        <w:placeholder>
          <w:docPart w:val="93EE1CC2958B437E8DCDA5FB1B97E333"/>
        </w:placeholder>
        <w:temporary/>
        <w:showingPlcHdr/>
        <w15:appearance w15:val="hidden"/>
      </w:sdtPr>
      <w:sdtEndPr/>
      <w:sdtContent>
        <w:p w14:paraId="4761D62F" w14:textId="77777777" w:rsidR="004B7E44" w:rsidRPr="004B7E44" w:rsidRDefault="0037615F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14:paraId="0F62A87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14:paraId="56E5731C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L’onglet Insertion contient d’autres outils faciles à utiliser, par exemple, pour ajouter un lien hypertexte ou insérer un commentaire.</w:t>
          </w:r>
        </w:p>
      </w:sdtContent>
    </w:sdt>
    <w:p w14:paraId="3B7DD483" w14:textId="0170BC6F" w:rsidR="00E94B5F" w:rsidRDefault="00E94B5F" w:rsidP="004B7E44"/>
    <w:p w14:paraId="5CF9A03A" w14:textId="6F84A9DC" w:rsidR="00A128D0" w:rsidRDefault="00A128D0" w:rsidP="004B7E44"/>
    <w:p w14:paraId="4F754B97" w14:textId="61E1C4A2" w:rsidR="00A128D0" w:rsidRDefault="00A128D0" w:rsidP="004B7E44"/>
    <w:p w14:paraId="2D416075" w14:textId="401E27AB" w:rsidR="00A128D0" w:rsidRDefault="00A128D0" w:rsidP="004B7E44"/>
    <w:p w14:paraId="5FE4A9AE" w14:textId="624E5AE4" w:rsidR="00A128D0" w:rsidRDefault="00A128D0" w:rsidP="004B7E44"/>
    <w:p w14:paraId="7301BF22" w14:textId="250E612E" w:rsidR="00A128D0" w:rsidRDefault="00A128D0" w:rsidP="004B7E44"/>
    <w:p w14:paraId="33B2F5DB" w14:textId="738EABB8" w:rsidR="00A128D0" w:rsidRDefault="00A128D0" w:rsidP="004B7E44"/>
    <w:p w14:paraId="435EB7E4" w14:textId="23C17E05" w:rsidR="00A128D0" w:rsidRDefault="00A128D0" w:rsidP="004B7E44"/>
    <w:p w14:paraId="510C57A3" w14:textId="618AEF8A" w:rsidR="00A128D0" w:rsidRDefault="00A128D0" w:rsidP="004B7E44"/>
    <w:p w14:paraId="2A146D7B" w14:textId="6CB8D42F" w:rsidR="00A128D0" w:rsidRDefault="00A128D0" w:rsidP="004B7E44"/>
    <w:p w14:paraId="09B0FA60" w14:textId="6581EC8B" w:rsidR="00A128D0" w:rsidRDefault="00A128D0" w:rsidP="004B7E44"/>
    <w:p w14:paraId="445C8F20" w14:textId="2DEB976B" w:rsidR="00A128D0" w:rsidRDefault="00A128D0" w:rsidP="004B7E44"/>
    <w:p w14:paraId="421CA0B7" w14:textId="5F4E52D6" w:rsidR="00A128D0" w:rsidRDefault="00A128D0" w:rsidP="004B7E44"/>
    <w:p w14:paraId="5ACCCB16" w14:textId="7D97E1AE" w:rsidR="00A128D0" w:rsidRDefault="00A128D0" w:rsidP="004B7E44"/>
    <w:p w14:paraId="46D70190" w14:textId="75827CD7" w:rsidR="00A128D0" w:rsidRDefault="00BF0DE6" w:rsidP="00A128D0">
      <w:pPr>
        <w:pStyle w:val="Titre3"/>
        <w:rPr>
          <w:b/>
          <w:i w:val="0"/>
          <w:sz w:val="44"/>
        </w:rPr>
      </w:pPr>
      <w:bookmarkStart w:id="3" w:name="_Analyse_technique"/>
      <w:bookmarkEnd w:id="3"/>
      <w:r>
        <w:rPr>
          <w:b/>
          <w:i w:val="0"/>
          <w:sz w:val="44"/>
        </w:rPr>
        <w:lastRenderedPageBreak/>
        <w:t>Analyse technique</w:t>
      </w:r>
    </w:p>
    <w:p w14:paraId="4163C78E" w14:textId="77777777" w:rsidR="00A128D0" w:rsidRDefault="00A128D0" w:rsidP="00A128D0">
      <w:pPr>
        <w:pStyle w:val="Titre3"/>
        <w:rPr>
          <w:b/>
          <w:i w:val="0"/>
          <w:sz w:val="44"/>
        </w:rPr>
      </w:pPr>
    </w:p>
    <w:p w14:paraId="2BEB6F0D" w14:textId="70D802AB" w:rsidR="00A128D0" w:rsidRDefault="00BF0DE6" w:rsidP="00A128D0">
      <w:pPr>
        <w:pStyle w:val="Titre4"/>
        <w:rPr>
          <w:color w:val="auto"/>
        </w:rPr>
      </w:pPr>
      <w:bookmarkStart w:id="4" w:name="_Explication_des_choix"/>
      <w:bookmarkEnd w:id="4"/>
      <w:r>
        <w:rPr>
          <w:color w:val="auto"/>
        </w:rPr>
        <w:t>Explication des choix technologiques</w:t>
      </w:r>
    </w:p>
    <w:p w14:paraId="020FFEBF" w14:textId="77777777" w:rsidR="00A128D0" w:rsidRDefault="00A128D0" w:rsidP="00A128D0">
      <w:pPr>
        <w:pStyle w:val="Titre4"/>
      </w:pPr>
    </w:p>
    <w:sdt>
      <w:sdtPr>
        <w:rPr>
          <w:color w:val="auto"/>
        </w:rPr>
        <w:id w:val="-993328151"/>
        <w:placeholder>
          <w:docPart w:val="A757AF9EA39D4F448BED8962137B70CD"/>
        </w:placeholder>
        <w:temporary/>
        <w:showingPlcHdr/>
        <w15:appearance w15:val="hidden"/>
      </w:sdtPr>
      <w:sdtContent>
        <w:p w14:paraId="3AACA1A1" w14:textId="77777777" w:rsidR="00A128D0" w:rsidRPr="004B7E44" w:rsidRDefault="00A128D0" w:rsidP="00A128D0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14:paraId="0BC178D5" w14:textId="77777777" w:rsidR="00A128D0" w:rsidRPr="004B7E44" w:rsidRDefault="00A128D0" w:rsidP="00A128D0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14:paraId="1845379B" w14:textId="77777777" w:rsidR="00A128D0" w:rsidRDefault="00A128D0" w:rsidP="00A128D0">
          <w:r w:rsidRPr="004B7E44">
            <w:rPr>
              <w:color w:val="auto"/>
              <w:lang w:bidi="fr-FR"/>
            </w:rPr>
            <w:t>L’onglet Insertion contient d’autres outils faciles à utiliser, par exemple, pour ajouter un lien hypertexte ou insérer un commentaire.</w:t>
          </w:r>
        </w:p>
      </w:sdtContent>
    </w:sdt>
    <w:p w14:paraId="3272FFF0" w14:textId="77777777" w:rsidR="00A128D0" w:rsidRPr="00F152C8" w:rsidRDefault="00A128D0" w:rsidP="00A128D0">
      <w:pPr>
        <w:pStyle w:val="Titre3"/>
        <w:rPr>
          <w:rFonts w:eastAsiaTheme="minorHAnsi"/>
          <w:b/>
          <w:i w:val="0"/>
          <w:sz w:val="44"/>
        </w:rPr>
      </w:pPr>
    </w:p>
    <w:p w14:paraId="00D170BC" w14:textId="15DB1DA8" w:rsidR="00A128D0" w:rsidRDefault="00C16CD3" w:rsidP="00A128D0">
      <w:pPr>
        <w:pStyle w:val="Titre4"/>
        <w:rPr>
          <w:color w:val="auto"/>
        </w:rPr>
      </w:pPr>
      <w:bookmarkStart w:id="5" w:name="_Analyse_et_résolution"/>
      <w:bookmarkEnd w:id="5"/>
      <w:r>
        <w:rPr>
          <w:color w:val="auto"/>
        </w:rPr>
        <w:t>Analyse et résolution des problèmes</w:t>
      </w:r>
    </w:p>
    <w:p w14:paraId="7DDE87E7" w14:textId="77777777" w:rsidR="00A128D0" w:rsidRDefault="00A128D0" w:rsidP="00A128D0">
      <w:pPr>
        <w:pStyle w:val="Titre4"/>
      </w:pPr>
    </w:p>
    <w:bookmarkStart w:id="6" w:name="_GoBack" w:displacedByCustomXml="next"/>
    <w:sdt>
      <w:sdtPr>
        <w:rPr>
          <w:color w:val="auto"/>
        </w:rPr>
        <w:id w:val="1514723339"/>
        <w:placeholder>
          <w:docPart w:val="8B88A2B1F81845E9857FADA11F9F8C61"/>
        </w:placeholder>
        <w:temporary/>
        <w:showingPlcHdr/>
        <w15:appearance w15:val="hidden"/>
      </w:sdtPr>
      <w:sdtContent>
        <w:p w14:paraId="5D109E2E" w14:textId="77777777" w:rsidR="00A128D0" w:rsidRPr="004B7E44" w:rsidRDefault="00A128D0" w:rsidP="00A128D0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14:paraId="61913A6D" w14:textId="77777777" w:rsidR="00A128D0" w:rsidRPr="004B7E44" w:rsidRDefault="00A128D0" w:rsidP="00A128D0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14:paraId="46B9D67B" w14:textId="60AFFD2B" w:rsidR="00A128D0" w:rsidRDefault="00A128D0" w:rsidP="00A128D0">
          <w:pPr>
            <w:rPr>
              <w:color w:val="auto"/>
            </w:rPr>
          </w:pPr>
          <w:r w:rsidRPr="004B7E44">
            <w:rPr>
              <w:color w:val="auto"/>
              <w:lang w:bidi="fr-FR"/>
            </w:rPr>
            <w:t>L’onglet Insertion contient d’autres outils faciles à utiliser, par exemple, pour ajouter un lien hypertexte ou insérer un commentaire.</w:t>
          </w:r>
        </w:p>
      </w:sdtContent>
    </w:sdt>
    <w:bookmarkEnd w:id="6"/>
    <w:p w14:paraId="5A90350F" w14:textId="239EF387" w:rsidR="008A69AC" w:rsidRDefault="008A69AC" w:rsidP="00A128D0">
      <w:pPr>
        <w:rPr>
          <w:color w:val="auto"/>
        </w:rPr>
      </w:pPr>
    </w:p>
    <w:p w14:paraId="23F157FD" w14:textId="7618D800" w:rsidR="008A69AC" w:rsidRDefault="008A69AC" w:rsidP="00A128D0">
      <w:pPr>
        <w:rPr>
          <w:color w:val="auto"/>
        </w:rPr>
      </w:pPr>
    </w:p>
    <w:p w14:paraId="32237A00" w14:textId="160C3189" w:rsidR="008A69AC" w:rsidRDefault="008A69AC" w:rsidP="00A128D0">
      <w:pPr>
        <w:rPr>
          <w:color w:val="auto"/>
        </w:rPr>
      </w:pPr>
    </w:p>
    <w:p w14:paraId="6CD51EF2" w14:textId="4711235F" w:rsidR="008A69AC" w:rsidRDefault="008A69AC" w:rsidP="00A128D0">
      <w:pPr>
        <w:rPr>
          <w:color w:val="auto"/>
        </w:rPr>
      </w:pPr>
    </w:p>
    <w:p w14:paraId="7786DE48" w14:textId="0C0A6A25" w:rsidR="008A69AC" w:rsidRDefault="008A69AC" w:rsidP="00A128D0">
      <w:pPr>
        <w:rPr>
          <w:color w:val="auto"/>
        </w:rPr>
      </w:pPr>
    </w:p>
    <w:p w14:paraId="0696B5D5" w14:textId="5ECA5C2E" w:rsidR="008A69AC" w:rsidRDefault="008A69AC" w:rsidP="00A128D0">
      <w:pPr>
        <w:rPr>
          <w:color w:val="auto"/>
        </w:rPr>
      </w:pPr>
    </w:p>
    <w:p w14:paraId="143F4C92" w14:textId="5B693A2E" w:rsidR="008A69AC" w:rsidRDefault="008A69AC" w:rsidP="00A128D0">
      <w:pPr>
        <w:rPr>
          <w:color w:val="auto"/>
        </w:rPr>
      </w:pPr>
    </w:p>
    <w:p w14:paraId="6EE9D8F0" w14:textId="1C34746A" w:rsidR="008A69AC" w:rsidRDefault="008A69AC" w:rsidP="00A128D0">
      <w:pPr>
        <w:rPr>
          <w:color w:val="auto"/>
        </w:rPr>
      </w:pPr>
    </w:p>
    <w:p w14:paraId="2362B87D" w14:textId="1D4C4CCF" w:rsidR="008A69AC" w:rsidRDefault="008A69AC" w:rsidP="00A128D0">
      <w:pPr>
        <w:rPr>
          <w:color w:val="auto"/>
        </w:rPr>
      </w:pPr>
    </w:p>
    <w:p w14:paraId="132B59EC" w14:textId="01257979" w:rsidR="008A69AC" w:rsidRDefault="008A69AC" w:rsidP="00A128D0">
      <w:pPr>
        <w:rPr>
          <w:color w:val="auto"/>
        </w:rPr>
      </w:pPr>
    </w:p>
    <w:p w14:paraId="15B1B60E" w14:textId="5DA1F92C" w:rsidR="008A69AC" w:rsidRDefault="008A69AC" w:rsidP="00A128D0">
      <w:pPr>
        <w:rPr>
          <w:color w:val="auto"/>
        </w:rPr>
      </w:pPr>
    </w:p>
    <w:p w14:paraId="29E0FA45" w14:textId="36EDECCD" w:rsidR="008A69AC" w:rsidRDefault="008A69AC" w:rsidP="00A128D0">
      <w:pPr>
        <w:rPr>
          <w:color w:val="auto"/>
        </w:rPr>
      </w:pPr>
    </w:p>
    <w:p w14:paraId="60A2561A" w14:textId="4ECE1749" w:rsidR="008A69AC" w:rsidRDefault="008A69AC" w:rsidP="00A128D0">
      <w:pPr>
        <w:rPr>
          <w:color w:val="auto"/>
        </w:rPr>
      </w:pPr>
    </w:p>
    <w:p w14:paraId="53601E50" w14:textId="2977D841" w:rsidR="008A69AC" w:rsidRDefault="008A69AC" w:rsidP="00A128D0">
      <w:pPr>
        <w:rPr>
          <w:color w:val="auto"/>
        </w:rPr>
      </w:pPr>
    </w:p>
    <w:p w14:paraId="0F074EBC" w14:textId="00DEA452" w:rsidR="008A69AC" w:rsidRDefault="00622A35" w:rsidP="008A69AC">
      <w:pPr>
        <w:pStyle w:val="Titre3"/>
        <w:rPr>
          <w:b/>
          <w:i w:val="0"/>
          <w:sz w:val="44"/>
        </w:rPr>
      </w:pPr>
      <w:bookmarkStart w:id="7" w:name="_Conclusion"/>
      <w:bookmarkEnd w:id="7"/>
      <w:r>
        <w:rPr>
          <w:b/>
          <w:i w:val="0"/>
          <w:sz w:val="44"/>
        </w:rPr>
        <w:lastRenderedPageBreak/>
        <w:t>Conclusion</w:t>
      </w:r>
    </w:p>
    <w:p w14:paraId="26643F37" w14:textId="375A3297" w:rsidR="008A69AC" w:rsidRDefault="008A69AC" w:rsidP="008A69AC">
      <w:pPr>
        <w:pStyle w:val="Titre3"/>
        <w:rPr>
          <w:b/>
          <w:i w:val="0"/>
          <w:sz w:val="44"/>
        </w:rPr>
      </w:pPr>
    </w:p>
    <w:p w14:paraId="1A53A00D" w14:textId="152FDA5B" w:rsidR="0089680C" w:rsidRDefault="0089680C" w:rsidP="008A69AC">
      <w:pPr>
        <w:pStyle w:val="Titre3"/>
        <w:rPr>
          <w:b/>
          <w:i w:val="0"/>
          <w:sz w:val="44"/>
        </w:rPr>
      </w:pPr>
    </w:p>
    <w:p w14:paraId="67D8A169" w14:textId="7CB51680" w:rsidR="0089680C" w:rsidRDefault="0089680C" w:rsidP="008A69AC">
      <w:pPr>
        <w:pStyle w:val="Titre3"/>
        <w:rPr>
          <w:b/>
          <w:i w:val="0"/>
          <w:sz w:val="44"/>
        </w:rPr>
      </w:pPr>
    </w:p>
    <w:p w14:paraId="4A2D3924" w14:textId="43F5F1AB" w:rsidR="0089680C" w:rsidRDefault="0089680C" w:rsidP="008A69AC">
      <w:pPr>
        <w:pStyle w:val="Titre3"/>
        <w:rPr>
          <w:b/>
          <w:i w:val="0"/>
          <w:sz w:val="44"/>
        </w:rPr>
      </w:pPr>
    </w:p>
    <w:p w14:paraId="4D4513EC" w14:textId="6E1A26AA" w:rsidR="0089680C" w:rsidRDefault="0089680C" w:rsidP="008A69AC">
      <w:pPr>
        <w:pStyle w:val="Titre3"/>
        <w:rPr>
          <w:b/>
          <w:i w:val="0"/>
          <w:sz w:val="44"/>
        </w:rPr>
      </w:pPr>
    </w:p>
    <w:p w14:paraId="7C4A311B" w14:textId="454AC1A2" w:rsidR="0089680C" w:rsidRDefault="0089680C" w:rsidP="008A69AC">
      <w:pPr>
        <w:pStyle w:val="Titre3"/>
        <w:rPr>
          <w:b/>
          <w:i w:val="0"/>
          <w:sz w:val="44"/>
        </w:rPr>
      </w:pPr>
    </w:p>
    <w:p w14:paraId="5FF3422F" w14:textId="123EF937" w:rsidR="0089680C" w:rsidRDefault="0089680C" w:rsidP="008A69AC">
      <w:pPr>
        <w:pStyle w:val="Titre3"/>
        <w:rPr>
          <w:b/>
          <w:i w:val="0"/>
          <w:sz w:val="44"/>
        </w:rPr>
      </w:pPr>
    </w:p>
    <w:p w14:paraId="14EB7B4A" w14:textId="28E5843A" w:rsidR="0089680C" w:rsidRDefault="0089680C" w:rsidP="008A69AC">
      <w:pPr>
        <w:pStyle w:val="Titre3"/>
        <w:rPr>
          <w:b/>
          <w:i w:val="0"/>
          <w:sz w:val="44"/>
        </w:rPr>
      </w:pPr>
    </w:p>
    <w:p w14:paraId="080E5D58" w14:textId="2A1FBC42" w:rsidR="0089680C" w:rsidRDefault="0089680C" w:rsidP="008A69AC">
      <w:pPr>
        <w:pStyle w:val="Titre3"/>
        <w:rPr>
          <w:b/>
          <w:i w:val="0"/>
          <w:sz w:val="44"/>
        </w:rPr>
      </w:pPr>
    </w:p>
    <w:p w14:paraId="1E85E7CD" w14:textId="121A6351" w:rsidR="0089680C" w:rsidRDefault="0089680C" w:rsidP="008A69AC">
      <w:pPr>
        <w:pStyle w:val="Titre3"/>
        <w:rPr>
          <w:b/>
          <w:i w:val="0"/>
          <w:sz w:val="44"/>
        </w:rPr>
      </w:pPr>
    </w:p>
    <w:p w14:paraId="1960C49D" w14:textId="306378A1" w:rsidR="0089680C" w:rsidRDefault="0089680C" w:rsidP="008A69AC">
      <w:pPr>
        <w:pStyle w:val="Titre3"/>
        <w:rPr>
          <w:b/>
          <w:i w:val="0"/>
          <w:sz w:val="44"/>
        </w:rPr>
      </w:pPr>
    </w:p>
    <w:p w14:paraId="731777CD" w14:textId="665BDFF8" w:rsidR="0089680C" w:rsidRDefault="0089680C" w:rsidP="008A69AC">
      <w:pPr>
        <w:pStyle w:val="Titre3"/>
        <w:rPr>
          <w:b/>
          <w:i w:val="0"/>
          <w:sz w:val="44"/>
        </w:rPr>
      </w:pPr>
    </w:p>
    <w:p w14:paraId="6DAC0788" w14:textId="7BA9CF75" w:rsidR="0089680C" w:rsidRDefault="0089680C" w:rsidP="008A69AC">
      <w:pPr>
        <w:pStyle w:val="Titre3"/>
        <w:rPr>
          <w:b/>
          <w:i w:val="0"/>
          <w:sz w:val="44"/>
        </w:rPr>
      </w:pPr>
    </w:p>
    <w:p w14:paraId="3C88C0CD" w14:textId="655957B4" w:rsidR="0089680C" w:rsidRDefault="0089680C" w:rsidP="008A69AC">
      <w:pPr>
        <w:pStyle w:val="Titre3"/>
        <w:rPr>
          <w:b/>
          <w:i w:val="0"/>
          <w:sz w:val="44"/>
        </w:rPr>
      </w:pPr>
    </w:p>
    <w:p w14:paraId="2F868F6D" w14:textId="583905D0" w:rsidR="0089680C" w:rsidRDefault="0089680C" w:rsidP="008A69AC">
      <w:pPr>
        <w:pStyle w:val="Titre3"/>
        <w:rPr>
          <w:b/>
          <w:i w:val="0"/>
          <w:sz w:val="44"/>
        </w:rPr>
      </w:pPr>
    </w:p>
    <w:p w14:paraId="1EA0E5C4" w14:textId="1D9B4495" w:rsidR="0089680C" w:rsidRDefault="0089680C" w:rsidP="008A69AC">
      <w:pPr>
        <w:pStyle w:val="Titre3"/>
        <w:rPr>
          <w:b/>
          <w:i w:val="0"/>
          <w:sz w:val="44"/>
        </w:rPr>
      </w:pPr>
    </w:p>
    <w:p w14:paraId="68A2BA54" w14:textId="45D31D2E" w:rsidR="0089680C" w:rsidRDefault="0089680C" w:rsidP="008A69AC">
      <w:pPr>
        <w:pStyle w:val="Titre3"/>
        <w:rPr>
          <w:b/>
          <w:i w:val="0"/>
          <w:sz w:val="44"/>
        </w:rPr>
      </w:pPr>
    </w:p>
    <w:p w14:paraId="4F13406E" w14:textId="309BAA2F" w:rsidR="0089680C" w:rsidRDefault="0089680C" w:rsidP="008A69AC">
      <w:pPr>
        <w:pStyle w:val="Titre3"/>
        <w:rPr>
          <w:b/>
          <w:i w:val="0"/>
          <w:sz w:val="44"/>
        </w:rPr>
      </w:pPr>
    </w:p>
    <w:p w14:paraId="5EDC87F7" w14:textId="4D590617" w:rsidR="0089680C" w:rsidRDefault="0089680C" w:rsidP="008A69AC">
      <w:pPr>
        <w:pStyle w:val="Titre3"/>
        <w:rPr>
          <w:b/>
          <w:i w:val="0"/>
          <w:sz w:val="44"/>
        </w:rPr>
      </w:pPr>
    </w:p>
    <w:p w14:paraId="6B4B87C1" w14:textId="4BA3EA6D" w:rsidR="0089680C" w:rsidRDefault="0089680C" w:rsidP="008A69AC">
      <w:pPr>
        <w:pStyle w:val="Titre3"/>
        <w:rPr>
          <w:b/>
          <w:i w:val="0"/>
          <w:sz w:val="44"/>
        </w:rPr>
      </w:pPr>
    </w:p>
    <w:p w14:paraId="6A65466A" w14:textId="4A4B4326" w:rsidR="0089680C" w:rsidRDefault="0089680C" w:rsidP="008A69AC">
      <w:pPr>
        <w:pStyle w:val="Titre3"/>
        <w:rPr>
          <w:b/>
          <w:i w:val="0"/>
          <w:sz w:val="44"/>
        </w:rPr>
      </w:pPr>
    </w:p>
    <w:p w14:paraId="445BDF32" w14:textId="138E6B91" w:rsidR="0089680C" w:rsidRDefault="0089680C" w:rsidP="008A69AC">
      <w:pPr>
        <w:pStyle w:val="Titre3"/>
        <w:rPr>
          <w:b/>
          <w:i w:val="0"/>
          <w:sz w:val="44"/>
        </w:rPr>
      </w:pPr>
    </w:p>
    <w:p w14:paraId="59C14A74" w14:textId="6752277E" w:rsidR="0089680C" w:rsidRDefault="0089680C" w:rsidP="008A69AC">
      <w:pPr>
        <w:pStyle w:val="Titre3"/>
        <w:rPr>
          <w:b/>
          <w:i w:val="0"/>
          <w:sz w:val="44"/>
        </w:rPr>
      </w:pPr>
    </w:p>
    <w:p w14:paraId="55C2076E" w14:textId="0FA3EE11" w:rsidR="0089680C" w:rsidRDefault="0089680C" w:rsidP="008A69AC">
      <w:pPr>
        <w:pStyle w:val="Titre3"/>
        <w:rPr>
          <w:b/>
          <w:i w:val="0"/>
          <w:sz w:val="44"/>
        </w:rPr>
      </w:pPr>
    </w:p>
    <w:p w14:paraId="1EF0B342" w14:textId="13199D7B" w:rsidR="0089680C" w:rsidRDefault="0089680C" w:rsidP="008A69AC">
      <w:pPr>
        <w:pStyle w:val="Titre3"/>
        <w:rPr>
          <w:b/>
          <w:i w:val="0"/>
          <w:sz w:val="44"/>
        </w:rPr>
      </w:pPr>
    </w:p>
    <w:p w14:paraId="58BB3B7E" w14:textId="21E63960" w:rsidR="0089680C" w:rsidRDefault="0089680C" w:rsidP="008A69AC">
      <w:pPr>
        <w:pStyle w:val="Titre3"/>
        <w:rPr>
          <w:b/>
          <w:i w:val="0"/>
          <w:sz w:val="44"/>
        </w:rPr>
      </w:pPr>
    </w:p>
    <w:p w14:paraId="1833E13C" w14:textId="1954679B" w:rsidR="0089680C" w:rsidRDefault="0089680C" w:rsidP="008A69AC">
      <w:pPr>
        <w:pStyle w:val="Titre3"/>
        <w:rPr>
          <w:b/>
          <w:i w:val="0"/>
          <w:sz w:val="44"/>
        </w:rPr>
      </w:pPr>
    </w:p>
    <w:p w14:paraId="5617709C" w14:textId="5C47FF90" w:rsidR="0089680C" w:rsidRDefault="0089680C" w:rsidP="008A69AC">
      <w:pPr>
        <w:pStyle w:val="Titre3"/>
        <w:rPr>
          <w:b/>
          <w:i w:val="0"/>
          <w:sz w:val="44"/>
        </w:rPr>
      </w:pPr>
    </w:p>
    <w:p w14:paraId="5F883122" w14:textId="6913FC68" w:rsidR="0089680C" w:rsidRDefault="000E5D23" w:rsidP="008A69AC">
      <w:pPr>
        <w:pStyle w:val="Titre3"/>
        <w:rPr>
          <w:b/>
          <w:i w:val="0"/>
          <w:sz w:val="44"/>
        </w:rPr>
      </w:pPr>
      <w:bookmarkStart w:id="8" w:name="_Annexes_utilisées"/>
      <w:bookmarkEnd w:id="8"/>
      <w:r>
        <w:rPr>
          <w:b/>
          <w:i w:val="0"/>
          <w:sz w:val="44"/>
        </w:rPr>
        <w:lastRenderedPageBreak/>
        <w:t>Annexes utilisées</w:t>
      </w:r>
    </w:p>
    <w:sectPr w:rsidR="0089680C" w:rsidSect="0029136D">
      <w:headerReference w:type="default" r:id="rId11"/>
      <w:footerReference w:type="default" r:id="rId12"/>
      <w:footerReference w:type="first" r:id="rId1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F69A25" w14:textId="77777777" w:rsidR="00F152C8" w:rsidRDefault="00F152C8" w:rsidP="004B7E44">
      <w:r>
        <w:separator/>
      </w:r>
    </w:p>
  </w:endnote>
  <w:endnote w:type="continuationSeparator" w:id="0">
    <w:p w14:paraId="0E26760E" w14:textId="77777777" w:rsidR="00F152C8" w:rsidRDefault="00F152C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EB13C42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D1B62FB" w14:textId="46FA9A7F" w:rsidR="004B7E44" w:rsidRDefault="00CB2B20" w:rsidP="004B7E44">
          <w:pPr>
            <w:pStyle w:val="Pieddepage"/>
          </w:pPr>
          <w:r>
            <w:t>D1-</w:t>
          </w:r>
          <w:r w:rsidR="00DC3CE6">
            <w:t>5 Asp.NET</w:t>
          </w:r>
          <w:r w:rsidR="007161FF">
            <w:t xml:space="preserve"> Team 4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B0380" w14:textId="77777777"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0E9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63F9D" w14:textId="77777777" w:rsidR="00F152C8" w:rsidRDefault="00F152C8" w:rsidP="004B7E44">
      <w:r>
        <w:separator/>
      </w:r>
    </w:p>
  </w:footnote>
  <w:footnote w:type="continuationSeparator" w:id="0">
    <w:p w14:paraId="54F1D8F9" w14:textId="77777777" w:rsidR="00F152C8" w:rsidRDefault="00F152C8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64294D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F151139" w14:textId="77777777" w:rsidR="004B7E44" w:rsidRDefault="004B7E44" w:rsidP="004B7E4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inline distT="0" distB="0" distL="0" distR="0" wp14:anchorId="1659EC94" wp14:editId="12D5AAF5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D3C935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659EC94" id="Rectangle 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jNiwIAAF8FAAAOAAAAZHJzL2Uyb0RvYy54bWysVM1OGzEQvlfqO1i+l022SQsRGxSBqCoh&#10;QEDF2fHa2ZVsj2s72U2fps/SJ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P55KM2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14:paraId="1FD3C935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D0AF0"/>
    <w:multiLevelType w:val="multilevel"/>
    <w:tmpl w:val="BB7AAE6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0" w:hanging="2880"/>
      </w:pPr>
      <w:rPr>
        <w:rFonts w:hint="default"/>
      </w:rPr>
    </w:lvl>
  </w:abstractNum>
  <w:abstractNum w:abstractNumId="1" w15:restartNumberingAfterBreak="0">
    <w:nsid w:val="72F97F38"/>
    <w:multiLevelType w:val="hybridMultilevel"/>
    <w:tmpl w:val="DEFAAE02"/>
    <w:lvl w:ilvl="0" w:tplc="2654CC1C">
      <w:start w:val="1"/>
      <w:numFmt w:val="decimal"/>
      <w:lvlText w:val="%1."/>
      <w:lvlJc w:val="left"/>
      <w:pPr>
        <w:ind w:left="1080" w:hanging="720"/>
      </w:pPr>
      <w:rPr>
        <w:rFonts w:hint="default"/>
        <w:sz w:val="44"/>
        <w:szCs w:val="4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C8"/>
    <w:rsid w:val="00003E88"/>
    <w:rsid w:val="00006F56"/>
    <w:rsid w:val="00020DDB"/>
    <w:rsid w:val="000737E1"/>
    <w:rsid w:val="000E5D23"/>
    <w:rsid w:val="00102EF8"/>
    <w:rsid w:val="00190B45"/>
    <w:rsid w:val="001929D3"/>
    <w:rsid w:val="00233410"/>
    <w:rsid w:val="0024276E"/>
    <w:rsid w:val="00273F83"/>
    <w:rsid w:val="0029136D"/>
    <w:rsid w:val="00293224"/>
    <w:rsid w:val="00293B83"/>
    <w:rsid w:val="002F477C"/>
    <w:rsid w:val="0037615F"/>
    <w:rsid w:val="00396A58"/>
    <w:rsid w:val="003E2F87"/>
    <w:rsid w:val="003E7417"/>
    <w:rsid w:val="00404616"/>
    <w:rsid w:val="004B7E44"/>
    <w:rsid w:val="004D5252"/>
    <w:rsid w:val="004F2B86"/>
    <w:rsid w:val="005129F7"/>
    <w:rsid w:val="005A718F"/>
    <w:rsid w:val="005C6B11"/>
    <w:rsid w:val="00622A35"/>
    <w:rsid w:val="006A3CE7"/>
    <w:rsid w:val="006D73BB"/>
    <w:rsid w:val="006E6806"/>
    <w:rsid w:val="006F0D94"/>
    <w:rsid w:val="007161FF"/>
    <w:rsid w:val="007516CF"/>
    <w:rsid w:val="007A5EC0"/>
    <w:rsid w:val="008545BD"/>
    <w:rsid w:val="0089680C"/>
    <w:rsid w:val="008A69AC"/>
    <w:rsid w:val="008B33BC"/>
    <w:rsid w:val="009120E9"/>
    <w:rsid w:val="00945900"/>
    <w:rsid w:val="009C396C"/>
    <w:rsid w:val="00A128D0"/>
    <w:rsid w:val="00A26C4C"/>
    <w:rsid w:val="00AD722A"/>
    <w:rsid w:val="00B23128"/>
    <w:rsid w:val="00B572B4"/>
    <w:rsid w:val="00BA5674"/>
    <w:rsid w:val="00BB174F"/>
    <w:rsid w:val="00BF0DE6"/>
    <w:rsid w:val="00C04890"/>
    <w:rsid w:val="00C16CD3"/>
    <w:rsid w:val="00CB2B20"/>
    <w:rsid w:val="00CC696F"/>
    <w:rsid w:val="00CF278C"/>
    <w:rsid w:val="00CF49B4"/>
    <w:rsid w:val="00D714F5"/>
    <w:rsid w:val="00D72053"/>
    <w:rsid w:val="00DB26A7"/>
    <w:rsid w:val="00DC1F25"/>
    <w:rsid w:val="00DC3CE6"/>
    <w:rsid w:val="00DE4028"/>
    <w:rsid w:val="00E169D0"/>
    <w:rsid w:val="00E76CAD"/>
    <w:rsid w:val="00E94B5F"/>
    <w:rsid w:val="00F152C8"/>
    <w:rsid w:val="00F30C24"/>
    <w:rsid w:val="00F76A67"/>
    <w:rsid w:val="00F93F19"/>
    <w:rsid w:val="00FC535F"/>
    <w:rsid w:val="00FD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355F3C"/>
  <w15:chartTrackingRefBased/>
  <w15:docId w15:val="{99BE07D1-DF60-43B3-A91C-15F48F9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8D0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B23128"/>
    <w:rPr>
      <w:color w:val="93C84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2312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23128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o\AppData\Roaming\Microsoft\Templates\Rapport%20d&#8217;entreprise%20(conception%20professionnell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2D7DA897E0742C18853C816A6AF9A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4D10D7-04F1-4329-8C37-6EB9FDF3F18D}"/>
      </w:docPartPr>
      <w:docPartBody>
        <w:p w:rsidR="0044745D" w:rsidRPr="004B7E44" w:rsidRDefault="00541D9F" w:rsidP="004B7E44">
          <w:r w:rsidRPr="004B7E44">
            <w:rPr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:rsidR="0044745D" w:rsidRPr="004B7E44" w:rsidRDefault="00541D9F" w:rsidP="004B7E44">
          <w:r w:rsidRPr="004B7E44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:rsidR="00000000" w:rsidRDefault="00541D9F">
          <w:pPr>
            <w:pStyle w:val="52D7DA897E0742C18853C816A6AF9AA4"/>
          </w:pPr>
          <w:r w:rsidRPr="004B7E44">
            <w:rPr>
              <w:lang w:bidi="fr-FR"/>
            </w:rPr>
            <w:t>L’onglet Insertion contient d’autres outils f</w:t>
          </w:r>
          <w:r w:rsidRPr="004B7E44">
            <w:rPr>
              <w:lang w:bidi="fr-FR"/>
            </w:rPr>
            <w:t>aciles à utiliser, par exemple, pour ajouter un lien hypertexte ou insérer un commentaire.</w:t>
          </w:r>
        </w:p>
      </w:docPartBody>
    </w:docPart>
    <w:docPart>
      <w:docPartPr>
        <w:name w:val="93EE1CC2958B437E8DCDA5FB1B97E3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EEBA26-8716-4D18-B44C-089C65C92302}"/>
      </w:docPartPr>
      <w:docPartBody>
        <w:p w:rsidR="0044745D" w:rsidRPr="004B7E44" w:rsidRDefault="00541D9F" w:rsidP="004B7E44">
          <w:r w:rsidRPr="004B7E44">
            <w:rPr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:rsidR="0044745D" w:rsidRPr="004B7E44" w:rsidRDefault="00541D9F" w:rsidP="004B7E44">
          <w:r w:rsidRPr="004B7E44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:rsidR="00000000" w:rsidRDefault="00541D9F">
          <w:pPr>
            <w:pStyle w:val="93EE1CC2958B437E8DCDA5FB1B97E333"/>
          </w:pPr>
          <w:r w:rsidRPr="004B7E44">
            <w:rPr>
              <w:lang w:bidi="fr-FR"/>
            </w:rPr>
            <w:t>L’onglet Insertion contient d’autres outils f</w:t>
          </w:r>
          <w:r w:rsidRPr="004B7E44">
            <w:rPr>
              <w:lang w:bidi="fr-FR"/>
            </w:rPr>
            <w:t>aciles à utiliser, par exemple, pour ajouter un lien hypertexte ou insérer un commentaire.</w:t>
          </w:r>
        </w:p>
      </w:docPartBody>
    </w:docPart>
    <w:docPart>
      <w:docPartPr>
        <w:name w:val="A757AF9EA39D4F448BED8962137B70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16598B-D138-4443-B78F-DDA784320A36}"/>
      </w:docPartPr>
      <w:docPartBody>
        <w:p w:rsidR="00541D9F" w:rsidRPr="004B7E44" w:rsidRDefault="00541D9F" w:rsidP="004B7E44">
          <w:r w:rsidRPr="004B7E44">
            <w:rPr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:rsidR="00541D9F" w:rsidRPr="004B7E44" w:rsidRDefault="00541D9F" w:rsidP="004B7E44">
          <w:r w:rsidRPr="004B7E44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:rsidR="00000000" w:rsidRDefault="00541D9F" w:rsidP="00541D9F">
          <w:pPr>
            <w:pStyle w:val="A757AF9EA39D4F448BED8962137B70CD"/>
          </w:pPr>
          <w:r w:rsidRPr="004B7E44">
            <w:rPr>
              <w:lang w:bidi="fr-FR"/>
            </w:rPr>
            <w:t>L’onglet Insertion contient d’autres outils faciles à utiliser, par exemple, pour ajouter un lien hypertexte ou insérer un commentaire.</w:t>
          </w:r>
        </w:p>
      </w:docPartBody>
    </w:docPart>
    <w:docPart>
      <w:docPartPr>
        <w:name w:val="8B88A2B1F81845E9857FADA11F9F8C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ED9E2E0-DA44-4935-8295-1C888414756A}"/>
      </w:docPartPr>
      <w:docPartBody>
        <w:p w:rsidR="00541D9F" w:rsidRPr="004B7E44" w:rsidRDefault="00541D9F" w:rsidP="004B7E44">
          <w:r w:rsidRPr="004B7E44">
            <w:rPr>
              <w:lang w:bidi="fr-FR"/>
            </w:rPr>
            <w:t>Pour commencer immédiatement, appuyez simplement sur le texte d’un espace réservé (tel que celui-ci), puis commencez à taper pour le remplacer par le vôtre.</w:t>
          </w:r>
        </w:p>
        <w:p w:rsidR="00541D9F" w:rsidRPr="004B7E44" w:rsidRDefault="00541D9F" w:rsidP="004B7E44">
          <w:r w:rsidRPr="004B7E44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  <w:p w:rsidR="00000000" w:rsidRDefault="00541D9F" w:rsidP="00541D9F">
          <w:pPr>
            <w:pStyle w:val="8B88A2B1F81845E9857FADA11F9F8C61"/>
          </w:pPr>
          <w:r w:rsidRPr="004B7E44">
            <w:rPr>
              <w:lang w:bidi="fr-FR"/>
            </w:rPr>
            <w:t>L’onglet Insertion contient d’autres outils faciles à utiliser, par exemple, pour ajouter un lien hypertexte ou insérer un commentaire.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D9F"/>
    <w:rsid w:val="0054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07A89C4361B4E53AD7E8D5DA1680F2D">
    <w:name w:val="A07A89C4361B4E53AD7E8D5DA1680F2D"/>
  </w:style>
  <w:style w:type="paragraph" w:customStyle="1" w:styleId="525BA5C036EA41EEBE6C9F85391514BF">
    <w:name w:val="525BA5C036EA41EEBE6C9F85391514BF"/>
  </w:style>
  <w:style w:type="paragraph" w:customStyle="1" w:styleId="9FC166CA16074B1D883F68C3A920025E">
    <w:name w:val="9FC166CA16074B1D883F68C3A920025E"/>
  </w:style>
  <w:style w:type="paragraph" w:customStyle="1" w:styleId="52D7DA897E0742C18853C816A6AF9AA4">
    <w:name w:val="52D7DA897E0742C18853C816A6AF9AA4"/>
  </w:style>
  <w:style w:type="paragraph" w:customStyle="1" w:styleId="842AEA667F6C4020AA06F2E73917F8FC">
    <w:name w:val="842AEA667F6C4020AA06F2E73917F8FC"/>
  </w:style>
  <w:style w:type="paragraph" w:customStyle="1" w:styleId="93EE1CC2958B437E8DCDA5FB1B97E333">
    <w:name w:val="93EE1CC2958B437E8DCDA5FB1B97E333"/>
  </w:style>
  <w:style w:type="paragraph" w:customStyle="1" w:styleId="35A9C49CBD3E4D5A9A199DB9A3B957E7">
    <w:name w:val="35A9C49CBD3E4D5A9A199DB9A3B957E7"/>
    <w:rsid w:val="00541D9F"/>
  </w:style>
  <w:style w:type="paragraph" w:customStyle="1" w:styleId="A757AF9EA39D4F448BED8962137B70CD">
    <w:name w:val="A757AF9EA39D4F448BED8962137B70CD"/>
    <w:rsid w:val="00541D9F"/>
  </w:style>
  <w:style w:type="paragraph" w:customStyle="1" w:styleId="8B88A2B1F81845E9857FADA11F9F8C61">
    <w:name w:val="8B88A2B1F81845E9857FADA11F9F8C61"/>
    <w:rsid w:val="00541D9F"/>
  </w:style>
  <w:style w:type="paragraph" w:customStyle="1" w:styleId="0937E9A033784248AD850358633C3735">
    <w:name w:val="0937E9A033784248AD850358633C3735"/>
    <w:rsid w:val="00541D9F"/>
  </w:style>
  <w:style w:type="paragraph" w:customStyle="1" w:styleId="39C07E59239F48ECB1D1470140D4C47E">
    <w:name w:val="39C07E59239F48ECB1D1470140D4C47E"/>
    <w:rsid w:val="00541D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40CA98CA67AD4ABAA8A839B479E16E" ma:contentTypeVersion="9" ma:contentTypeDescription="Crée un document." ma:contentTypeScope="" ma:versionID="435a67da43195d18499cfd81fb3019df">
  <xsd:schema xmlns:xsd="http://www.w3.org/2001/XMLSchema" xmlns:xs="http://www.w3.org/2001/XMLSchema" xmlns:p="http://schemas.microsoft.com/office/2006/metadata/properties" xmlns:ns3="d7790d75-aaf4-494e-bd31-2c63d7fe6bc7" xmlns:ns4="8a529908-5355-40c6-932b-3b95a61b5352" targetNamespace="http://schemas.microsoft.com/office/2006/metadata/properties" ma:root="true" ma:fieldsID="86ca5f0555fa1a2c9bb4137d568f67ed" ns3:_="" ns4:_="">
    <xsd:import namespace="d7790d75-aaf4-494e-bd31-2c63d7fe6bc7"/>
    <xsd:import namespace="8a529908-5355-40c6-932b-3b95a61b53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790d75-aaf4-494e-bd31-2c63d7fe6b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29908-5355-40c6-932b-3b95a61b53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51BD57-187E-46FA-A084-560A958D1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790d75-aaf4-494e-bd31-2c63d7fe6bc7"/>
    <ds:schemaRef ds:uri="8a529908-5355-40c6-932b-3b95a61b53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EA3F13-A3D1-426D-AAB9-4D39000B46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FB0093-0769-4F6D-9425-2F7DDFFEE4AF}">
  <ds:schemaRefs>
    <ds:schemaRef ds:uri="http://purl.org/dc/elements/1.1/"/>
    <ds:schemaRef ds:uri="http://schemas.microsoft.com/office/2006/metadata/properties"/>
    <ds:schemaRef ds:uri="http://purl.org/dc/terms/"/>
    <ds:schemaRef ds:uri="8a529908-5355-40c6-932b-3b95a61b53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d7790d75-aaf4-494e-bd31-2c63d7fe6bc7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d’entreprise (conception professionnelle).dotx</Template>
  <TotalTime>0</TotalTime>
  <Pages>6</Pages>
  <Words>435</Words>
  <Characters>2396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mopigno Echo</cp:lastModifiedBy>
  <cp:revision>2</cp:revision>
  <dcterms:created xsi:type="dcterms:W3CDTF">2020-01-14T13:24:00Z</dcterms:created>
  <dcterms:modified xsi:type="dcterms:W3CDTF">2020-01-14T13:24:00Z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0x0101003540CA98CA67AD4ABAA8A839B479E16E</vt:lpwstr>
  </property>
</Properties>
</file>