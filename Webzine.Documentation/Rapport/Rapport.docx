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BAF2ADA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4C21B60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54E692C" wp14:editId="0C25B70C">
                      <wp:extent cx="5138670" cy="1506829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0C2D88" w14:textId="77777777" w:rsidR="004B7E44" w:rsidRPr="004B7E44" w:rsidRDefault="00F152C8" w:rsidP="004B7E44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Webzine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4E69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" filled="f" stroked="f" strokeweight=".5pt">
                      <v:textbox>
                        <w:txbxContent>
                          <w:p w14:paraId="2A0C2D88" w14:textId="77777777" w:rsidR="004B7E44" w:rsidRPr="004B7E44" w:rsidRDefault="00F152C8" w:rsidP="004B7E44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Webzine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5A10A25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1DEBF6B7" wp14:editId="00649C88">
                      <wp:extent cx="785611" cy="0"/>
                      <wp:effectExtent l="0" t="38100" r="52705" b="38100"/>
                      <wp:docPr id="5" name="Connecteur droit 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F7A40D" id="Connecteur droit 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5E0EDFDE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2ED5BCEA" wp14:editId="58BD16A1">
                      <wp:extent cx="5138670" cy="746975"/>
                      <wp:effectExtent l="0" t="0" r="0" b="0"/>
                      <wp:docPr id="3" name="Zone de tex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D912EA" w14:textId="77777777" w:rsidR="004B7E44" w:rsidRPr="004B7E44" w:rsidRDefault="00F152C8" w:rsidP="004B7E44">
                                  <w:pPr>
                                    <w:pStyle w:val="Sous-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D5BCEA" id="Zone de texte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" filled="f" stroked="f" strokeweight=".5pt">
                      <v:textbox>
                        <w:txbxContent>
                          <w:p w14:paraId="74D912EA" w14:textId="77777777" w:rsidR="004B7E44" w:rsidRPr="004B7E44" w:rsidRDefault="00F152C8" w:rsidP="004B7E44">
                            <w:pPr>
                              <w:pStyle w:val="Sous-titre"/>
                            </w:pPr>
                            <w:r>
                              <w:rPr>
                                <w:lang w:bidi="fr-FR"/>
                              </w:rPr>
                              <w:t>Rapport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250F9443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0BD9EB" w14:textId="77777777" w:rsidR="004B7E44" w:rsidRDefault="004B7E44" w:rsidP="004B7E4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6919FA7F" wp14:editId="24ABDC70">
                      <wp:extent cx="2842054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D5E36F" w14:textId="77777777" w:rsidR="004B7E44" w:rsidRPr="004B7E44" w:rsidRDefault="003E7417" w:rsidP="004B7E44">
                                  <w:pPr>
                                    <w:pStyle w:val="Titre1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D1-5 Web Asp.NET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19FA7F" id="Zone de texte 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" filled="f" stroked="f" strokeweight=".5pt">
                      <v:textbox>
                        <w:txbxContent>
                          <w:p w14:paraId="0BD5E36F" w14:textId="77777777" w:rsidR="004B7E44" w:rsidRPr="004B7E44" w:rsidRDefault="003E7417" w:rsidP="004B7E44">
                            <w:pPr>
                              <w:pStyle w:val="Titre1"/>
                            </w:pPr>
                            <w:r>
                              <w:rPr>
                                <w:lang w:bidi="fr-FR"/>
                              </w:rPr>
                              <w:t>D1-5 Web Asp.NET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B3D56E" w14:textId="77777777" w:rsidR="004B7E44" w:rsidRDefault="004B7E44" w:rsidP="004B7E44"/>
        </w:tc>
      </w:tr>
    </w:tbl>
    <w:p w14:paraId="61B783C3" w14:textId="77777777" w:rsidR="004B7E44" w:rsidRDefault="004B7E44" w:rsidP="004B7E44">
      <w:r>
        <w:rPr>
          <w:noProof/>
          <w:lang w:bidi="fr-FR"/>
        </w:rPr>
        <w:drawing>
          <wp:anchor distT="0" distB="0" distL="114300" distR="114300" simplePos="0" relativeHeight="251658240" behindDoc="1" locked="0" layoutInCell="1" allowOverlap="1" wp14:anchorId="703489A7" wp14:editId="2A91CB1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 1" descr="Bâtiments urbains en noir et bla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62A3D0D" wp14:editId="0D74FEEE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5B393" id="Rectangle 2" o:spid="_x0000_s1026" alt="rectangle coloré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" fillcolor="#a4063e [3204]" stroked="f" strokeweight="2pt">
                <w10:wrap anchory="page"/>
              </v:rect>
            </w:pict>
          </mc:Fallback>
        </mc:AlternateContent>
      </w:r>
    </w:p>
    <w:p w14:paraId="5846BD3C" w14:textId="77777777" w:rsidR="004B7E44" w:rsidRDefault="004B7E44">
      <w:pPr>
        <w:spacing w:after="200"/>
      </w:pPr>
      <w:r>
        <w:rPr>
          <w:lang w:bidi="fr-FR"/>
        </w:rPr>
        <w:br w:type="page"/>
      </w:r>
    </w:p>
    <w:p w14:paraId="2CD68821" w14:textId="1ABFB483" w:rsidR="00BA5674" w:rsidRDefault="00DC1F25" w:rsidP="004B7E44">
      <w:pPr>
        <w:pStyle w:val="Titre3"/>
        <w:rPr>
          <w:b/>
          <w:i w:val="0"/>
          <w:sz w:val="44"/>
        </w:rPr>
      </w:pPr>
      <w:r>
        <w:rPr>
          <w:b/>
          <w:i w:val="0"/>
          <w:sz w:val="44"/>
        </w:rPr>
        <w:lastRenderedPageBreak/>
        <w:t>Sommaire</w:t>
      </w:r>
    </w:p>
    <w:p w14:paraId="477CCEB8" w14:textId="1A134D7A" w:rsidR="00CC696F" w:rsidRDefault="00CC696F" w:rsidP="004B7E44">
      <w:pPr>
        <w:pStyle w:val="Titre3"/>
        <w:rPr>
          <w:b/>
          <w:i w:val="0"/>
          <w:sz w:val="44"/>
        </w:rPr>
      </w:pPr>
    </w:p>
    <w:p w14:paraId="718FF29F" w14:textId="7303D061" w:rsidR="00CC696F" w:rsidRDefault="00D33B9B" w:rsidP="00C04890">
      <w:pPr>
        <w:pStyle w:val="Titre3"/>
        <w:numPr>
          <w:ilvl w:val="0"/>
          <w:numId w:val="1"/>
        </w:numPr>
        <w:rPr>
          <w:b/>
          <w:i w:val="0"/>
          <w:sz w:val="44"/>
        </w:rPr>
      </w:pPr>
      <w:hyperlink w:anchor="_Présentation" w:history="1">
        <w:r w:rsidR="00C04890" w:rsidRPr="00273F83">
          <w:rPr>
            <w:rStyle w:val="Lienhypertexte"/>
            <w:b/>
            <w:i w:val="0"/>
            <w:sz w:val="44"/>
          </w:rPr>
          <w:t>Présentation</w:t>
        </w:r>
      </w:hyperlink>
      <w:r w:rsidR="00102EF8">
        <w:rPr>
          <w:b/>
          <w:i w:val="0"/>
          <w:sz w:val="44"/>
        </w:rPr>
        <w:t>……………………………………………</w:t>
      </w:r>
      <w:r w:rsidR="002F477C">
        <w:rPr>
          <w:b/>
          <w:i w:val="0"/>
          <w:sz w:val="44"/>
        </w:rPr>
        <w:t>3</w:t>
      </w:r>
    </w:p>
    <w:p w14:paraId="25B24470" w14:textId="77777777" w:rsidR="00FC535F" w:rsidRDefault="00FC535F" w:rsidP="00FC535F">
      <w:pPr>
        <w:pStyle w:val="Titre3"/>
        <w:ind w:left="1080"/>
        <w:rPr>
          <w:b/>
          <w:i w:val="0"/>
          <w:sz w:val="44"/>
        </w:rPr>
      </w:pPr>
    </w:p>
    <w:p w14:paraId="70994D14" w14:textId="0321C732" w:rsidR="00102EF8" w:rsidRDefault="00D33B9B" w:rsidP="00FC535F">
      <w:pPr>
        <w:pStyle w:val="Titre3"/>
        <w:numPr>
          <w:ilvl w:val="1"/>
          <w:numId w:val="2"/>
        </w:numPr>
        <w:rPr>
          <w:b/>
          <w:i w:val="0"/>
          <w:sz w:val="36"/>
          <w:szCs w:val="36"/>
        </w:rPr>
      </w:pPr>
      <w:hyperlink w:anchor="_Introduction" w:history="1">
        <w:r w:rsidR="00102EF8" w:rsidRPr="00273F83">
          <w:rPr>
            <w:rStyle w:val="Lienhypertexte"/>
            <w:b/>
            <w:i w:val="0"/>
            <w:sz w:val="36"/>
            <w:szCs w:val="36"/>
          </w:rPr>
          <w:t>Introduction</w:t>
        </w:r>
      </w:hyperlink>
      <w:r w:rsidR="00FC535F">
        <w:rPr>
          <w:b/>
          <w:i w:val="0"/>
          <w:sz w:val="36"/>
          <w:szCs w:val="36"/>
        </w:rPr>
        <w:t>……………………………………………………..</w:t>
      </w:r>
    </w:p>
    <w:p w14:paraId="2486AF02" w14:textId="30BF341C" w:rsidR="00FC535F" w:rsidRDefault="00D33B9B" w:rsidP="00FC535F">
      <w:pPr>
        <w:pStyle w:val="Titre3"/>
        <w:numPr>
          <w:ilvl w:val="1"/>
          <w:numId w:val="2"/>
        </w:numPr>
        <w:rPr>
          <w:b/>
          <w:i w:val="0"/>
          <w:sz w:val="36"/>
          <w:szCs w:val="36"/>
        </w:rPr>
      </w:pPr>
      <w:hyperlink w:anchor="_Equipe" w:history="1">
        <w:r w:rsidR="00003E88" w:rsidRPr="00396A58">
          <w:rPr>
            <w:rStyle w:val="Lienhypertexte"/>
            <w:b/>
            <w:i w:val="0"/>
            <w:sz w:val="36"/>
            <w:szCs w:val="36"/>
          </w:rPr>
          <w:t>Equipe</w:t>
        </w:r>
      </w:hyperlink>
      <w:r w:rsidR="00003E88">
        <w:rPr>
          <w:b/>
          <w:i w:val="0"/>
          <w:sz w:val="36"/>
          <w:szCs w:val="36"/>
        </w:rPr>
        <w:t xml:space="preserve"> …………………………………………………………….</w:t>
      </w:r>
    </w:p>
    <w:p w14:paraId="081D1D89" w14:textId="77777777" w:rsidR="00F30C24" w:rsidRDefault="00F30C24" w:rsidP="00F30C24">
      <w:pPr>
        <w:pStyle w:val="Titre3"/>
        <w:ind w:left="2160"/>
        <w:rPr>
          <w:b/>
          <w:i w:val="0"/>
          <w:sz w:val="36"/>
          <w:szCs w:val="36"/>
        </w:rPr>
      </w:pPr>
    </w:p>
    <w:p w14:paraId="0444B131" w14:textId="6D1BDAD9" w:rsidR="00A26C4C" w:rsidRPr="00C466CF" w:rsidRDefault="00D33B9B" w:rsidP="00A26C4C">
      <w:pPr>
        <w:pStyle w:val="Titre3"/>
        <w:numPr>
          <w:ilvl w:val="0"/>
          <w:numId w:val="1"/>
        </w:numPr>
        <w:rPr>
          <w:b/>
          <w:i w:val="0"/>
          <w:sz w:val="36"/>
          <w:szCs w:val="36"/>
        </w:rPr>
      </w:pPr>
      <w:hyperlink w:anchor="_Analyse_technique" w:history="1">
        <w:r w:rsidR="00F30C24" w:rsidRPr="00C466CF">
          <w:rPr>
            <w:rStyle w:val="Lienhypertexte"/>
            <w:b/>
            <w:i w:val="0"/>
            <w:sz w:val="44"/>
            <w:szCs w:val="44"/>
          </w:rPr>
          <w:t>Analys</w:t>
        </w:r>
        <w:r w:rsidR="00F30C24" w:rsidRPr="00C466CF">
          <w:rPr>
            <w:rStyle w:val="Lienhypertexte"/>
            <w:b/>
            <w:i w:val="0"/>
            <w:sz w:val="44"/>
            <w:szCs w:val="44"/>
          </w:rPr>
          <w:t>e</w:t>
        </w:r>
        <w:r w:rsidR="00F30C24" w:rsidRPr="00C466CF">
          <w:rPr>
            <w:rStyle w:val="Lienhypertexte"/>
            <w:b/>
            <w:i w:val="0"/>
            <w:sz w:val="44"/>
            <w:szCs w:val="44"/>
          </w:rPr>
          <w:t xml:space="preserve"> technique</w:t>
        </w:r>
      </w:hyperlink>
    </w:p>
    <w:p w14:paraId="09F0F53A" w14:textId="77777777" w:rsidR="00A26C4C" w:rsidRDefault="00A26C4C" w:rsidP="00E169D0">
      <w:pPr>
        <w:pStyle w:val="Titre3"/>
        <w:ind w:left="1440"/>
        <w:rPr>
          <w:b/>
          <w:i w:val="0"/>
          <w:sz w:val="36"/>
          <w:szCs w:val="36"/>
        </w:rPr>
      </w:pPr>
    </w:p>
    <w:p w14:paraId="2212747C" w14:textId="6DECFAB0" w:rsidR="006D73BB" w:rsidRPr="00FD14AB" w:rsidRDefault="00D33B9B" w:rsidP="003E2F87">
      <w:pPr>
        <w:pStyle w:val="Titre3"/>
        <w:numPr>
          <w:ilvl w:val="0"/>
          <w:numId w:val="1"/>
        </w:numPr>
        <w:rPr>
          <w:b/>
          <w:i w:val="0"/>
          <w:sz w:val="36"/>
          <w:szCs w:val="36"/>
        </w:rPr>
      </w:pPr>
      <w:hyperlink w:anchor="_Conclusion" w:history="1">
        <w:r w:rsidR="006D73BB" w:rsidRPr="0089680C">
          <w:rPr>
            <w:rStyle w:val="Lienhypertexte"/>
            <w:b/>
            <w:i w:val="0"/>
            <w:sz w:val="44"/>
            <w:szCs w:val="44"/>
          </w:rPr>
          <w:t>Conclusion</w:t>
        </w:r>
      </w:hyperlink>
    </w:p>
    <w:p w14:paraId="2D5A3FF0" w14:textId="77777777" w:rsidR="00FD14AB" w:rsidRPr="006D73BB" w:rsidRDefault="00FD14AB" w:rsidP="00FD14AB">
      <w:pPr>
        <w:pStyle w:val="Titre3"/>
        <w:ind w:left="1080"/>
        <w:rPr>
          <w:b/>
          <w:i w:val="0"/>
          <w:sz w:val="36"/>
          <w:szCs w:val="36"/>
        </w:rPr>
      </w:pPr>
    </w:p>
    <w:p w14:paraId="2E23EF9E" w14:textId="77814CC0" w:rsidR="006D73BB" w:rsidRPr="00FC535F" w:rsidRDefault="00D33B9B" w:rsidP="003E2F87">
      <w:pPr>
        <w:pStyle w:val="Titre3"/>
        <w:numPr>
          <w:ilvl w:val="0"/>
          <w:numId w:val="1"/>
        </w:numPr>
        <w:rPr>
          <w:b/>
          <w:i w:val="0"/>
          <w:sz w:val="36"/>
          <w:szCs w:val="36"/>
        </w:rPr>
      </w:pPr>
      <w:hyperlink w:anchor="_Annexes_utilisées" w:history="1">
        <w:r w:rsidR="006D73BB" w:rsidRPr="00293224">
          <w:rPr>
            <w:rStyle w:val="Lienhypertexte"/>
            <w:b/>
            <w:i w:val="0"/>
            <w:sz w:val="44"/>
            <w:szCs w:val="44"/>
          </w:rPr>
          <w:t>Annexes utilisées</w:t>
        </w:r>
      </w:hyperlink>
    </w:p>
    <w:p w14:paraId="3D3131F4" w14:textId="30CDB783" w:rsidR="00BA5674" w:rsidRDefault="00BA5674" w:rsidP="004B7E44">
      <w:pPr>
        <w:pStyle w:val="Titre3"/>
        <w:rPr>
          <w:b/>
          <w:i w:val="0"/>
          <w:sz w:val="44"/>
        </w:rPr>
      </w:pPr>
    </w:p>
    <w:p w14:paraId="5F05E45F" w14:textId="0016EACE" w:rsidR="002F477C" w:rsidRDefault="002F477C" w:rsidP="004B7E44">
      <w:pPr>
        <w:pStyle w:val="Titre3"/>
        <w:rPr>
          <w:b/>
          <w:i w:val="0"/>
          <w:sz w:val="44"/>
        </w:rPr>
      </w:pPr>
    </w:p>
    <w:p w14:paraId="0A3A8F98" w14:textId="03A37AE3" w:rsidR="002F477C" w:rsidRDefault="002F477C" w:rsidP="004B7E44">
      <w:pPr>
        <w:pStyle w:val="Titre3"/>
        <w:rPr>
          <w:b/>
          <w:i w:val="0"/>
          <w:sz w:val="44"/>
        </w:rPr>
      </w:pPr>
    </w:p>
    <w:p w14:paraId="31AE0E3B" w14:textId="7D64C4D1" w:rsidR="002F477C" w:rsidRDefault="002F477C" w:rsidP="004B7E44">
      <w:pPr>
        <w:pStyle w:val="Titre3"/>
        <w:rPr>
          <w:b/>
          <w:i w:val="0"/>
          <w:sz w:val="44"/>
        </w:rPr>
      </w:pPr>
    </w:p>
    <w:p w14:paraId="1DDF7652" w14:textId="20CAECF3" w:rsidR="002F477C" w:rsidRDefault="002F477C" w:rsidP="004B7E44">
      <w:pPr>
        <w:pStyle w:val="Titre3"/>
        <w:rPr>
          <w:b/>
          <w:i w:val="0"/>
          <w:sz w:val="44"/>
        </w:rPr>
      </w:pPr>
    </w:p>
    <w:p w14:paraId="23F0F2DB" w14:textId="6DA18775" w:rsidR="002F477C" w:rsidRDefault="002F477C" w:rsidP="004B7E44">
      <w:pPr>
        <w:pStyle w:val="Titre3"/>
        <w:rPr>
          <w:b/>
          <w:i w:val="0"/>
          <w:sz w:val="44"/>
        </w:rPr>
      </w:pPr>
    </w:p>
    <w:p w14:paraId="68D693C7" w14:textId="0AF0384D" w:rsidR="002F477C" w:rsidRDefault="002F477C" w:rsidP="004B7E44">
      <w:pPr>
        <w:pStyle w:val="Titre3"/>
        <w:rPr>
          <w:b/>
          <w:i w:val="0"/>
          <w:sz w:val="44"/>
        </w:rPr>
      </w:pPr>
    </w:p>
    <w:p w14:paraId="3CAC90E1" w14:textId="433ED657" w:rsidR="002F477C" w:rsidRDefault="002F477C" w:rsidP="004B7E44">
      <w:pPr>
        <w:pStyle w:val="Titre3"/>
        <w:rPr>
          <w:b/>
          <w:i w:val="0"/>
          <w:sz w:val="44"/>
        </w:rPr>
      </w:pPr>
    </w:p>
    <w:p w14:paraId="5CB18FD6" w14:textId="22E7E27B" w:rsidR="002F477C" w:rsidRDefault="002F477C" w:rsidP="004B7E44">
      <w:pPr>
        <w:pStyle w:val="Titre3"/>
        <w:rPr>
          <w:b/>
          <w:i w:val="0"/>
          <w:sz w:val="44"/>
        </w:rPr>
      </w:pPr>
    </w:p>
    <w:p w14:paraId="34E84514" w14:textId="4DAED32D" w:rsidR="002F477C" w:rsidRDefault="002F477C" w:rsidP="004B7E44">
      <w:pPr>
        <w:pStyle w:val="Titre3"/>
        <w:rPr>
          <w:b/>
          <w:i w:val="0"/>
          <w:sz w:val="44"/>
        </w:rPr>
      </w:pPr>
    </w:p>
    <w:p w14:paraId="46E8470E" w14:textId="57FAB887" w:rsidR="002F477C" w:rsidRDefault="002F477C" w:rsidP="004B7E44">
      <w:pPr>
        <w:pStyle w:val="Titre3"/>
        <w:rPr>
          <w:b/>
          <w:i w:val="0"/>
          <w:sz w:val="44"/>
        </w:rPr>
      </w:pPr>
    </w:p>
    <w:p w14:paraId="48860815" w14:textId="58F0DCD4" w:rsidR="002F477C" w:rsidRDefault="002F477C" w:rsidP="004B7E44">
      <w:pPr>
        <w:pStyle w:val="Titre3"/>
        <w:rPr>
          <w:b/>
          <w:i w:val="0"/>
          <w:sz w:val="44"/>
        </w:rPr>
      </w:pPr>
    </w:p>
    <w:p w14:paraId="2B548AA2" w14:textId="6557259E" w:rsidR="002F477C" w:rsidRDefault="002F477C" w:rsidP="004B7E44">
      <w:pPr>
        <w:pStyle w:val="Titre3"/>
        <w:rPr>
          <w:b/>
          <w:i w:val="0"/>
          <w:sz w:val="44"/>
        </w:rPr>
      </w:pPr>
    </w:p>
    <w:p w14:paraId="5B4B0426" w14:textId="67EB1944" w:rsidR="002F477C" w:rsidRDefault="002F477C" w:rsidP="004B7E44">
      <w:pPr>
        <w:pStyle w:val="Titre3"/>
        <w:rPr>
          <w:b/>
          <w:i w:val="0"/>
          <w:sz w:val="44"/>
        </w:rPr>
      </w:pPr>
    </w:p>
    <w:p w14:paraId="41354262" w14:textId="33408D08" w:rsidR="002F477C" w:rsidRDefault="002F477C" w:rsidP="004B7E44">
      <w:pPr>
        <w:pStyle w:val="Titre3"/>
        <w:rPr>
          <w:b/>
          <w:i w:val="0"/>
          <w:sz w:val="44"/>
        </w:rPr>
      </w:pPr>
    </w:p>
    <w:p w14:paraId="4E6F472B" w14:textId="77777777" w:rsidR="002F477C" w:rsidRDefault="002F477C" w:rsidP="004B7E44">
      <w:pPr>
        <w:pStyle w:val="Titre3"/>
        <w:rPr>
          <w:b/>
          <w:i w:val="0"/>
          <w:sz w:val="44"/>
        </w:rPr>
      </w:pPr>
    </w:p>
    <w:p w14:paraId="235640EC" w14:textId="3502D546" w:rsidR="004B7E44" w:rsidRDefault="00404616" w:rsidP="004B7E44">
      <w:pPr>
        <w:pStyle w:val="Titre3"/>
        <w:rPr>
          <w:b/>
          <w:i w:val="0"/>
          <w:sz w:val="44"/>
        </w:rPr>
      </w:pPr>
      <w:bookmarkStart w:id="0" w:name="_Présentation"/>
      <w:bookmarkEnd w:id="0"/>
      <w:r>
        <w:rPr>
          <w:b/>
          <w:i w:val="0"/>
          <w:sz w:val="44"/>
        </w:rPr>
        <w:t>Présentation</w:t>
      </w:r>
    </w:p>
    <w:p w14:paraId="16AEF62C" w14:textId="5126B7D8" w:rsidR="00020DDB" w:rsidRDefault="00020DDB" w:rsidP="004B7E44">
      <w:pPr>
        <w:pStyle w:val="Titre3"/>
        <w:rPr>
          <w:b/>
          <w:i w:val="0"/>
          <w:sz w:val="44"/>
        </w:rPr>
      </w:pPr>
    </w:p>
    <w:p w14:paraId="3F056B10" w14:textId="330C5D5D" w:rsidR="004B7E44" w:rsidRDefault="005C6B11" w:rsidP="005C6B11">
      <w:pPr>
        <w:pStyle w:val="Titre4"/>
        <w:rPr>
          <w:color w:val="auto"/>
        </w:rPr>
      </w:pPr>
      <w:bookmarkStart w:id="1" w:name="_Introduction"/>
      <w:bookmarkEnd w:id="1"/>
      <w:r>
        <w:rPr>
          <w:color w:val="auto"/>
        </w:rPr>
        <w:lastRenderedPageBreak/>
        <w:t>Introduction</w:t>
      </w:r>
    </w:p>
    <w:p w14:paraId="7C668F2D" w14:textId="77777777" w:rsidR="005C6B11" w:rsidRDefault="005C6B11" w:rsidP="005C6B11">
      <w:pPr>
        <w:pStyle w:val="Titre4"/>
      </w:pPr>
    </w:p>
    <w:p w14:paraId="734076BC" w14:textId="7E914233" w:rsidR="00DC0490" w:rsidRDefault="00002971" w:rsidP="00002971">
      <w:pPr>
        <w:rPr>
          <w:color w:val="auto"/>
        </w:rPr>
      </w:pPr>
      <w:r>
        <w:rPr>
          <w:color w:val="auto"/>
        </w:rPr>
        <w:t xml:space="preserve">Ce projet </w:t>
      </w:r>
      <w:r w:rsidR="00CF0AE4">
        <w:rPr>
          <w:color w:val="auto"/>
        </w:rPr>
        <w:t>a</w:t>
      </w:r>
      <w:r>
        <w:rPr>
          <w:color w:val="auto"/>
        </w:rPr>
        <w:t xml:space="preserve"> été réalisé en équipe composée de 4 personnes sur une durée de 3 semaines</w:t>
      </w:r>
      <w:r w:rsidR="00C73A1D">
        <w:rPr>
          <w:color w:val="auto"/>
        </w:rPr>
        <w:t>.</w:t>
      </w:r>
    </w:p>
    <w:p w14:paraId="25A5A39A" w14:textId="40561212" w:rsidR="006F530E" w:rsidRDefault="00A913B1" w:rsidP="00002971">
      <w:pPr>
        <w:rPr>
          <w:color w:val="auto"/>
        </w:rPr>
      </w:pPr>
      <w:r>
        <w:rPr>
          <w:color w:val="auto"/>
        </w:rPr>
        <w:t>L’objectif était de réaliser une Web application pe</w:t>
      </w:r>
      <w:r w:rsidR="00521A6A">
        <w:rPr>
          <w:color w:val="auto"/>
        </w:rPr>
        <w:t>r</w:t>
      </w:r>
      <w:r>
        <w:rPr>
          <w:color w:val="auto"/>
        </w:rPr>
        <w:t>mettant de chroniquer</w:t>
      </w:r>
      <w:r w:rsidR="00783C56">
        <w:rPr>
          <w:color w:val="auto"/>
        </w:rPr>
        <w:t xml:space="preserve"> des morceaux de musique.</w:t>
      </w:r>
      <w:r w:rsidR="00353CF2">
        <w:rPr>
          <w:color w:val="auto"/>
        </w:rPr>
        <w:t xml:space="preserve"> Cette dernière étant constituée d’une partie client et d’une partie administrateur</w:t>
      </w:r>
      <w:r w:rsidR="00153C23">
        <w:rPr>
          <w:color w:val="auto"/>
        </w:rPr>
        <w:t>.</w:t>
      </w:r>
      <w:r>
        <w:rPr>
          <w:color w:val="auto"/>
        </w:rPr>
        <w:t xml:space="preserve"> </w:t>
      </w:r>
    </w:p>
    <w:p w14:paraId="7D3D39DE" w14:textId="77777777" w:rsidR="00002971" w:rsidRDefault="00002971" w:rsidP="00002971"/>
    <w:p w14:paraId="77DA9416" w14:textId="77777777" w:rsidR="004B7E44" w:rsidRPr="00F152C8" w:rsidRDefault="004B7E44" w:rsidP="004B7E44">
      <w:pPr>
        <w:pStyle w:val="Titre3"/>
        <w:rPr>
          <w:rFonts w:eastAsiaTheme="minorHAnsi"/>
          <w:b/>
          <w:i w:val="0"/>
          <w:sz w:val="44"/>
        </w:rPr>
      </w:pPr>
    </w:p>
    <w:p w14:paraId="3F80B30D" w14:textId="66E15B7A" w:rsidR="004B7E44" w:rsidRDefault="00273F83" w:rsidP="00273F83">
      <w:pPr>
        <w:pStyle w:val="Titre4"/>
        <w:rPr>
          <w:color w:val="auto"/>
        </w:rPr>
      </w:pPr>
      <w:bookmarkStart w:id="2" w:name="_Equipe"/>
      <w:bookmarkEnd w:id="2"/>
      <w:r>
        <w:rPr>
          <w:color w:val="auto"/>
        </w:rPr>
        <w:t xml:space="preserve">Equipe </w:t>
      </w:r>
    </w:p>
    <w:p w14:paraId="56E5731C" w14:textId="6D9A4613" w:rsidR="004B7E44" w:rsidRDefault="004B7E44" w:rsidP="004B7E44">
      <w:pPr>
        <w:rPr>
          <w:color w:val="auto"/>
        </w:rPr>
      </w:pPr>
    </w:p>
    <w:p w14:paraId="527F3353" w14:textId="14FF1A85" w:rsidR="009E5C14" w:rsidRDefault="009E5C14" w:rsidP="004B7E44">
      <w:pPr>
        <w:rPr>
          <w:color w:val="auto"/>
        </w:rPr>
      </w:pPr>
      <w:r>
        <w:rPr>
          <w:color w:val="auto"/>
        </w:rPr>
        <w:t>L’équipe de développement était constituée de la manière suivante</w:t>
      </w:r>
      <w:r w:rsidR="00FD0465">
        <w:rPr>
          <w:color w:val="auto"/>
        </w:rPr>
        <w:t> :</w:t>
      </w:r>
    </w:p>
    <w:p w14:paraId="19A92434" w14:textId="08DEA819" w:rsidR="00FD0465" w:rsidRDefault="00FD0465" w:rsidP="004B7E44">
      <w:pPr>
        <w:rPr>
          <w:color w:val="auto"/>
        </w:rPr>
      </w:pPr>
    </w:p>
    <w:p w14:paraId="60E38C50" w14:textId="6DBEFAF8" w:rsidR="00FD0465" w:rsidRDefault="00FD0465" w:rsidP="00FD0465">
      <w:pPr>
        <w:pStyle w:val="Paragraphedeliste"/>
        <w:numPr>
          <w:ilvl w:val="0"/>
          <w:numId w:val="3"/>
        </w:numPr>
        <w:rPr>
          <w:color w:val="auto"/>
        </w:rPr>
      </w:pPr>
      <w:r>
        <w:rPr>
          <w:color w:val="auto"/>
        </w:rPr>
        <w:t>Damien Millot</w:t>
      </w:r>
    </w:p>
    <w:p w14:paraId="52AEEBA9" w14:textId="167B6434" w:rsidR="00C80A72" w:rsidRDefault="00C80A72" w:rsidP="00FD0465">
      <w:pPr>
        <w:pStyle w:val="Paragraphedeliste"/>
        <w:numPr>
          <w:ilvl w:val="0"/>
          <w:numId w:val="3"/>
        </w:numPr>
        <w:rPr>
          <w:color w:val="auto"/>
        </w:rPr>
      </w:pPr>
      <w:r>
        <w:rPr>
          <w:color w:val="auto"/>
        </w:rPr>
        <w:t>Kim Dole</w:t>
      </w:r>
    </w:p>
    <w:p w14:paraId="16BFE09B" w14:textId="53F6B86F" w:rsidR="00F30F14" w:rsidRDefault="00F30F14" w:rsidP="00FD0465">
      <w:pPr>
        <w:pStyle w:val="Paragraphedeliste"/>
        <w:numPr>
          <w:ilvl w:val="0"/>
          <w:numId w:val="3"/>
        </w:numPr>
        <w:rPr>
          <w:color w:val="auto"/>
        </w:rPr>
      </w:pPr>
      <w:r>
        <w:rPr>
          <w:color w:val="auto"/>
        </w:rPr>
        <w:t>Gaetan Bonin</w:t>
      </w:r>
    </w:p>
    <w:p w14:paraId="3B0E4E2B" w14:textId="22CA0850" w:rsidR="00377DFE" w:rsidRDefault="00377DFE" w:rsidP="00FD0465">
      <w:pPr>
        <w:pStyle w:val="Paragraphedeliste"/>
        <w:numPr>
          <w:ilvl w:val="0"/>
          <w:numId w:val="3"/>
        </w:numPr>
        <w:rPr>
          <w:color w:val="auto"/>
        </w:rPr>
      </w:pPr>
      <w:r>
        <w:rPr>
          <w:color w:val="auto"/>
        </w:rPr>
        <w:t>Nicolas Civade</w:t>
      </w:r>
    </w:p>
    <w:p w14:paraId="3BAD9BB0" w14:textId="515D67FD" w:rsidR="00B2365F" w:rsidRDefault="00B2365F" w:rsidP="00B2365F">
      <w:pPr>
        <w:rPr>
          <w:color w:val="auto"/>
        </w:rPr>
      </w:pPr>
    </w:p>
    <w:p w14:paraId="076B45E8" w14:textId="39658576" w:rsidR="00B2365F" w:rsidRDefault="00B2365F" w:rsidP="00B2365F">
      <w:pPr>
        <w:rPr>
          <w:color w:val="auto"/>
        </w:rPr>
      </w:pPr>
    </w:p>
    <w:p w14:paraId="06BDD1D8" w14:textId="3B27F401" w:rsidR="00B2365F" w:rsidRDefault="00B2365F" w:rsidP="00B2365F">
      <w:pPr>
        <w:rPr>
          <w:color w:val="auto"/>
        </w:rPr>
      </w:pPr>
    </w:p>
    <w:p w14:paraId="06C8AE79" w14:textId="77777777" w:rsidR="00B2365F" w:rsidRPr="00B2365F" w:rsidRDefault="00B2365F" w:rsidP="00B2365F">
      <w:pPr>
        <w:rPr>
          <w:color w:val="auto"/>
        </w:rPr>
      </w:pPr>
    </w:p>
    <w:p w14:paraId="3B7DD483" w14:textId="0170BC6F" w:rsidR="00E94B5F" w:rsidRDefault="00E94B5F" w:rsidP="004B7E44"/>
    <w:p w14:paraId="5CF9A03A" w14:textId="6F84A9DC" w:rsidR="00A128D0" w:rsidRDefault="00A128D0" w:rsidP="004B7E44"/>
    <w:p w14:paraId="4F754B97" w14:textId="61E1C4A2" w:rsidR="00A128D0" w:rsidRDefault="00A128D0" w:rsidP="004B7E44"/>
    <w:p w14:paraId="2D416075" w14:textId="401E27AB" w:rsidR="00A128D0" w:rsidRDefault="00A128D0" w:rsidP="004B7E44"/>
    <w:p w14:paraId="5FE4A9AE" w14:textId="624E5AE4" w:rsidR="00A128D0" w:rsidRDefault="00A128D0" w:rsidP="004B7E44"/>
    <w:p w14:paraId="7301BF22" w14:textId="250E612E" w:rsidR="00A128D0" w:rsidRDefault="00A128D0" w:rsidP="004B7E44"/>
    <w:p w14:paraId="33B2F5DB" w14:textId="738EABB8" w:rsidR="00A128D0" w:rsidRDefault="00A128D0" w:rsidP="004B7E44"/>
    <w:p w14:paraId="435EB7E4" w14:textId="23C17E05" w:rsidR="00A128D0" w:rsidRDefault="00A128D0" w:rsidP="004B7E44"/>
    <w:p w14:paraId="510C57A3" w14:textId="618AEF8A" w:rsidR="00A128D0" w:rsidRDefault="00A128D0" w:rsidP="004B7E44"/>
    <w:p w14:paraId="2A146D7B" w14:textId="6CB8D42F" w:rsidR="00A128D0" w:rsidRDefault="00A128D0" w:rsidP="004B7E44"/>
    <w:p w14:paraId="09B0FA60" w14:textId="6581EC8B" w:rsidR="00A128D0" w:rsidRDefault="00A128D0" w:rsidP="004B7E44"/>
    <w:p w14:paraId="445C8F20" w14:textId="2DEB976B" w:rsidR="00A128D0" w:rsidRDefault="00A128D0" w:rsidP="004B7E44"/>
    <w:p w14:paraId="421CA0B7" w14:textId="5F4E52D6" w:rsidR="00A128D0" w:rsidRDefault="00A128D0" w:rsidP="004B7E44"/>
    <w:p w14:paraId="5ACCCB16" w14:textId="7D97E1AE" w:rsidR="00A128D0" w:rsidRDefault="00A128D0" w:rsidP="004B7E44"/>
    <w:p w14:paraId="2F2FCD2D" w14:textId="77777777" w:rsidR="00D667F2" w:rsidRDefault="00D667F2" w:rsidP="00A128D0">
      <w:pPr>
        <w:pStyle w:val="Titre3"/>
        <w:rPr>
          <w:b/>
          <w:i w:val="0"/>
          <w:sz w:val="44"/>
        </w:rPr>
      </w:pPr>
      <w:bookmarkStart w:id="3" w:name="_Analyse_technique"/>
      <w:bookmarkEnd w:id="3"/>
    </w:p>
    <w:p w14:paraId="208F938C" w14:textId="77777777" w:rsidR="00D667F2" w:rsidRDefault="00D667F2" w:rsidP="00A128D0">
      <w:pPr>
        <w:pStyle w:val="Titre3"/>
        <w:rPr>
          <w:b/>
          <w:i w:val="0"/>
          <w:sz w:val="44"/>
        </w:rPr>
      </w:pPr>
    </w:p>
    <w:p w14:paraId="35D839FB" w14:textId="77777777" w:rsidR="00D667F2" w:rsidRDefault="00D667F2" w:rsidP="00A128D0">
      <w:pPr>
        <w:pStyle w:val="Titre3"/>
        <w:rPr>
          <w:b/>
          <w:i w:val="0"/>
          <w:sz w:val="44"/>
        </w:rPr>
      </w:pPr>
    </w:p>
    <w:p w14:paraId="1845379B" w14:textId="541743A5" w:rsidR="00A128D0" w:rsidRDefault="00BF0DE6" w:rsidP="009434C3">
      <w:pPr>
        <w:pStyle w:val="Titre3"/>
      </w:pPr>
      <w:r>
        <w:rPr>
          <w:b/>
          <w:i w:val="0"/>
          <w:sz w:val="44"/>
        </w:rPr>
        <w:lastRenderedPageBreak/>
        <w:t>Analyse technique</w:t>
      </w:r>
      <w:bookmarkStart w:id="4" w:name="_Explication_des_choix"/>
      <w:bookmarkEnd w:id="4"/>
    </w:p>
    <w:p w14:paraId="3272FFF0" w14:textId="77777777" w:rsidR="00A128D0" w:rsidRPr="00F152C8" w:rsidRDefault="00A128D0" w:rsidP="00A128D0">
      <w:pPr>
        <w:pStyle w:val="Titre3"/>
        <w:rPr>
          <w:rFonts w:eastAsiaTheme="minorHAnsi"/>
          <w:b/>
          <w:i w:val="0"/>
          <w:sz w:val="44"/>
        </w:rPr>
      </w:pPr>
    </w:p>
    <w:p w14:paraId="00D170BC" w14:textId="15DB1DA8" w:rsidR="00A128D0" w:rsidRDefault="00C16CD3" w:rsidP="00A128D0">
      <w:pPr>
        <w:pStyle w:val="Titre4"/>
        <w:rPr>
          <w:color w:val="auto"/>
        </w:rPr>
      </w:pPr>
      <w:bookmarkStart w:id="5" w:name="_Analyse_et_résolution"/>
      <w:bookmarkEnd w:id="5"/>
      <w:r>
        <w:rPr>
          <w:color w:val="auto"/>
        </w:rPr>
        <w:t>Analyse et résolution des problèmes</w:t>
      </w:r>
    </w:p>
    <w:p w14:paraId="7DDE87E7" w14:textId="77777777" w:rsidR="00A128D0" w:rsidRDefault="00A128D0" w:rsidP="00A128D0">
      <w:pPr>
        <w:pStyle w:val="Titre4"/>
      </w:pPr>
    </w:p>
    <w:p w14:paraId="46B9D67B" w14:textId="06C7BB5B" w:rsidR="00A128D0" w:rsidRDefault="00223306" w:rsidP="00223306">
      <w:pPr>
        <w:rPr>
          <w:color w:val="auto"/>
        </w:rPr>
      </w:pPr>
      <w:r>
        <w:rPr>
          <w:color w:val="auto"/>
        </w:rPr>
        <w:t>Au cours d</w:t>
      </w:r>
      <w:r w:rsidR="007C420D">
        <w:rPr>
          <w:color w:val="auto"/>
        </w:rPr>
        <w:t>u développement de cette solution plusieurs problèmes ont été rencontrés</w:t>
      </w:r>
      <w:r w:rsidR="007D640D">
        <w:rPr>
          <w:color w:val="auto"/>
        </w:rPr>
        <w:t> :</w:t>
      </w:r>
    </w:p>
    <w:p w14:paraId="376B3FFE" w14:textId="2882B403" w:rsidR="00AD6A66" w:rsidRDefault="00AD6A66" w:rsidP="00223306">
      <w:pPr>
        <w:rPr>
          <w:color w:val="auto"/>
        </w:rPr>
      </w:pPr>
    </w:p>
    <w:p w14:paraId="3940AE88" w14:textId="71D0659D" w:rsidR="00AD6A66" w:rsidRDefault="00AD6A66" w:rsidP="00AD6A66">
      <w:pPr>
        <w:pStyle w:val="Paragraphedeliste"/>
        <w:numPr>
          <w:ilvl w:val="0"/>
          <w:numId w:val="4"/>
        </w:numPr>
        <w:rPr>
          <w:b/>
          <w:bCs/>
          <w:color w:val="auto"/>
        </w:rPr>
      </w:pPr>
      <w:r>
        <w:rPr>
          <w:b/>
          <w:bCs/>
          <w:color w:val="auto"/>
        </w:rPr>
        <w:t>Impossible d’afficher les page après changement de repository</w:t>
      </w:r>
    </w:p>
    <w:p w14:paraId="62D71DC9" w14:textId="524B8FA8" w:rsidR="00D033BC" w:rsidRDefault="00D033BC" w:rsidP="00D033BC">
      <w:pPr>
        <w:rPr>
          <w:b/>
          <w:bCs/>
          <w:color w:val="auto"/>
        </w:rPr>
      </w:pPr>
    </w:p>
    <w:p w14:paraId="37D314B2" w14:textId="4F47F345" w:rsidR="00D033BC" w:rsidRDefault="00D033BC" w:rsidP="00D033BC">
      <w:pPr>
        <w:ind w:left="720"/>
        <w:rPr>
          <w:color w:val="auto"/>
        </w:rPr>
      </w:pPr>
      <w:r w:rsidRPr="00D033BC">
        <w:rPr>
          <w:color w:val="auto"/>
        </w:rPr>
        <w:t>Le problème</w:t>
      </w:r>
      <w:r>
        <w:rPr>
          <w:color w:val="auto"/>
        </w:rPr>
        <w:t xml:space="preserve"> est survenu après le changement de repository au profit de celui utilisant le Context</w:t>
      </w:r>
      <w:r w:rsidR="00166D53">
        <w:rPr>
          <w:color w:val="auto"/>
        </w:rPr>
        <w:t>e</w:t>
      </w:r>
      <w:r>
        <w:rPr>
          <w:color w:val="auto"/>
        </w:rPr>
        <w:t>.</w:t>
      </w:r>
      <w:r w:rsidR="00166D53">
        <w:rPr>
          <w:color w:val="auto"/>
        </w:rPr>
        <w:t xml:space="preserve"> </w:t>
      </w:r>
      <w:r w:rsidR="003F684E">
        <w:rPr>
          <w:color w:val="auto"/>
        </w:rPr>
        <w:t>Le problème venait du fait que lors de la récupération de nos données, les élément qui leur était attribué n’étaient pas récupérés par la même occasion.</w:t>
      </w:r>
    </w:p>
    <w:p w14:paraId="164C6D6B" w14:textId="0AA0F371" w:rsidR="0007431C" w:rsidRDefault="0007431C" w:rsidP="00D033BC">
      <w:pPr>
        <w:ind w:left="720"/>
        <w:rPr>
          <w:color w:val="auto"/>
        </w:rPr>
      </w:pPr>
    </w:p>
    <w:p w14:paraId="5BA7F4C4" w14:textId="5565DE51" w:rsidR="006450BC" w:rsidRDefault="006450BC" w:rsidP="00D033BC">
      <w:pPr>
        <w:ind w:left="720"/>
        <w:rPr>
          <w:color w:val="auto"/>
        </w:rPr>
      </w:pPr>
    </w:p>
    <w:p w14:paraId="400E9E78" w14:textId="11F52BF5" w:rsidR="006450BC" w:rsidRDefault="006450BC" w:rsidP="00D033BC">
      <w:pPr>
        <w:ind w:left="720"/>
        <w:rPr>
          <w:color w:val="auto"/>
        </w:rPr>
      </w:pPr>
      <w:r>
        <w:rPr>
          <w:color w:val="auto"/>
        </w:rPr>
        <w:t xml:space="preserve">Solutions trouvée : </w:t>
      </w:r>
    </w:p>
    <w:p w14:paraId="05A40D4E" w14:textId="019F1EC4" w:rsidR="006450BC" w:rsidRDefault="006450BC" w:rsidP="00D033BC">
      <w:pPr>
        <w:ind w:left="720"/>
        <w:rPr>
          <w:color w:val="auto"/>
        </w:rPr>
      </w:pPr>
    </w:p>
    <w:p w14:paraId="506BE5DF" w14:textId="3BDC9779" w:rsidR="006450BC" w:rsidRDefault="006450BC" w:rsidP="00D033BC">
      <w:pPr>
        <w:ind w:left="720"/>
        <w:rPr>
          <w:color w:val="auto"/>
        </w:rPr>
      </w:pPr>
      <w:r>
        <w:rPr>
          <w:color w:val="auto"/>
        </w:rPr>
        <w:t xml:space="preserve">Une solution qui à été mise en place fut de créer une méthode attribuant les </w:t>
      </w:r>
      <w:r w:rsidR="005E0D4F">
        <w:rPr>
          <w:color w:val="auto"/>
        </w:rPr>
        <w:t>objets, elle était appelée dans chacune des autre méthodes avant le retour.</w:t>
      </w:r>
    </w:p>
    <w:p w14:paraId="18ABD1B4" w14:textId="1298AA94" w:rsidR="008C6D74" w:rsidRDefault="008C6D74" w:rsidP="00D033BC">
      <w:pPr>
        <w:ind w:left="720"/>
        <w:rPr>
          <w:color w:val="auto"/>
        </w:rPr>
      </w:pPr>
    </w:p>
    <w:p w14:paraId="05D4AE7C" w14:textId="70F40359" w:rsidR="008C6D74" w:rsidRDefault="008C6D74" w:rsidP="00D033BC">
      <w:pPr>
        <w:ind w:left="720"/>
        <w:rPr>
          <w:color w:val="auto"/>
        </w:rPr>
      </w:pPr>
      <w:r>
        <w:rPr>
          <w:color w:val="auto"/>
        </w:rPr>
        <w:t xml:space="preserve">Solution retenue : </w:t>
      </w:r>
    </w:p>
    <w:p w14:paraId="5C316C7C" w14:textId="6F1BB453" w:rsidR="008C6D74" w:rsidRDefault="008C6D74" w:rsidP="00D033BC">
      <w:pPr>
        <w:ind w:left="720"/>
        <w:rPr>
          <w:color w:val="auto"/>
        </w:rPr>
      </w:pPr>
    </w:p>
    <w:p w14:paraId="14E1C7D8" w14:textId="2BF225F1" w:rsidR="008C6D74" w:rsidRPr="00D033BC" w:rsidRDefault="008C6D74" w:rsidP="00D033BC">
      <w:pPr>
        <w:ind w:left="720"/>
        <w:rPr>
          <w:color w:val="auto"/>
        </w:rPr>
      </w:pPr>
      <w:r>
        <w:rPr>
          <w:color w:val="auto"/>
        </w:rPr>
        <w:t xml:space="preserve">La solution au problème que nous avons retenue fut d’utiliser les </w:t>
      </w:r>
      <w:proofErr w:type="spellStart"/>
      <w:r>
        <w:rPr>
          <w:color w:val="auto"/>
        </w:rPr>
        <w:t>Includes</w:t>
      </w:r>
      <w:proofErr w:type="spellEnd"/>
      <w:r>
        <w:rPr>
          <w:color w:val="auto"/>
        </w:rPr>
        <w:t xml:space="preserve"> propre au </w:t>
      </w:r>
      <w:proofErr w:type="spellStart"/>
      <w:r>
        <w:rPr>
          <w:color w:val="auto"/>
        </w:rPr>
        <w:t>FrameworkCore</w:t>
      </w:r>
      <w:proofErr w:type="spellEnd"/>
      <w:r w:rsidR="00366A56">
        <w:rPr>
          <w:color w:val="auto"/>
        </w:rPr>
        <w:t xml:space="preserve"> de cette manière tous les éléments nécessaires étaient </w:t>
      </w:r>
      <w:r w:rsidR="00D01BF0">
        <w:rPr>
          <w:color w:val="auto"/>
        </w:rPr>
        <w:t>récupérés</w:t>
      </w:r>
      <w:r w:rsidR="00366A56">
        <w:rPr>
          <w:color w:val="auto"/>
        </w:rPr>
        <w:t xml:space="preserve"> </w:t>
      </w:r>
      <w:bookmarkStart w:id="6" w:name="_GoBack"/>
      <w:bookmarkEnd w:id="6"/>
      <w:r w:rsidR="00366A56">
        <w:rPr>
          <w:color w:val="auto"/>
        </w:rPr>
        <w:t>en même temps</w:t>
      </w:r>
    </w:p>
    <w:p w14:paraId="64470065" w14:textId="12E71BEE" w:rsidR="00782450" w:rsidRDefault="00782450" w:rsidP="00223306">
      <w:pPr>
        <w:rPr>
          <w:color w:val="auto"/>
        </w:rPr>
      </w:pPr>
    </w:p>
    <w:p w14:paraId="472728E4" w14:textId="44588BD8" w:rsidR="00782450" w:rsidRDefault="00782450" w:rsidP="00223306">
      <w:pPr>
        <w:rPr>
          <w:color w:val="auto"/>
        </w:rPr>
      </w:pPr>
    </w:p>
    <w:p w14:paraId="13F9AF38" w14:textId="7C9C7536" w:rsidR="00782450" w:rsidRDefault="00782450" w:rsidP="00223306">
      <w:pPr>
        <w:rPr>
          <w:color w:val="auto"/>
        </w:rPr>
      </w:pPr>
    </w:p>
    <w:p w14:paraId="5A90350F" w14:textId="239EF387" w:rsidR="008A69AC" w:rsidRDefault="008A69AC" w:rsidP="00A128D0">
      <w:pPr>
        <w:rPr>
          <w:color w:val="auto"/>
        </w:rPr>
      </w:pPr>
    </w:p>
    <w:p w14:paraId="23F157FD" w14:textId="7618D800" w:rsidR="008A69AC" w:rsidRDefault="008A69AC" w:rsidP="00A128D0">
      <w:pPr>
        <w:rPr>
          <w:color w:val="auto"/>
        </w:rPr>
      </w:pPr>
    </w:p>
    <w:p w14:paraId="32237A00" w14:textId="160C3189" w:rsidR="008A69AC" w:rsidRDefault="008A69AC" w:rsidP="00A128D0">
      <w:pPr>
        <w:rPr>
          <w:color w:val="auto"/>
        </w:rPr>
      </w:pPr>
    </w:p>
    <w:p w14:paraId="6CD51EF2" w14:textId="4711235F" w:rsidR="008A69AC" w:rsidRDefault="008A69AC" w:rsidP="00A128D0">
      <w:pPr>
        <w:rPr>
          <w:color w:val="auto"/>
        </w:rPr>
      </w:pPr>
    </w:p>
    <w:p w14:paraId="7786DE48" w14:textId="0C0A6A25" w:rsidR="008A69AC" w:rsidRDefault="008A69AC" w:rsidP="00A128D0">
      <w:pPr>
        <w:rPr>
          <w:color w:val="auto"/>
        </w:rPr>
      </w:pPr>
    </w:p>
    <w:p w14:paraId="0696B5D5" w14:textId="5ECA5C2E" w:rsidR="008A69AC" w:rsidRDefault="008A69AC" w:rsidP="00A128D0">
      <w:pPr>
        <w:rPr>
          <w:color w:val="auto"/>
        </w:rPr>
      </w:pPr>
    </w:p>
    <w:p w14:paraId="143F4C92" w14:textId="5B693A2E" w:rsidR="008A69AC" w:rsidRDefault="008A69AC" w:rsidP="00A128D0">
      <w:pPr>
        <w:rPr>
          <w:color w:val="auto"/>
        </w:rPr>
      </w:pPr>
    </w:p>
    <w:p w14:paraId="6EE9D8F0" w14:textId="1C34746A" w:rsidR="008A69AC" w:rsidRDefault="008A69AC" w:rsidP="00A128D0">
      <w:pPr>
        <w:rPr>
          <w:color w:val="auto"/>
        </w:rPr>
      </w:pPr>
    </w:p>
    <w:p w14:paraId="2362B87D" w14:textId="1D4C4CCF" w:rsidR="008A69AC" w:rsidRDefault="008A69AC" w:rsidP="00A128D0">
      <w:pPr>
        <w:rPr>
          <w:color w:val="auto"/>
        </w:rPr>
      </w:pPr>
    </w:p>
    <w:p w14:paraId="132B59EC" w14:textId="01257979" w:rsidR="008A69AC" w:rsidRDefault="008A69AC" w:rsidP="00A128D0">
      <w:pPr>
        <w:rPr>
          <w:color w:val="auto"/>
        </w:rPr>
      </w:pPr>
    </w:p>
    <w:p w14:paraId="15B1B60E" w14:textId="5DA1F92C" w:rsidR="008A69AC" w:rsidRDefault="008A69AC" w:rsidP="00A128D0">
      <w:pPr>
        <w:rPr>
          <w:color w:val="auto"/>
        </w:rPr>
      </w:pPr>
    </w:p>
    <w:p w14:paraId="29E0FA45" w14:textId="36EDECCD" w:rsidR="008A69AC" w:rsidRDefault="008A69AC" w:rsidP="00A128D0">
      <w:pPr>
        <w:rPr>
          <w:color w:val="auto"/>
        </w:rPr>
      </w:pPr>
    </w:p>
    <w:p w14:paraId="60A2561A" w14:textId="4ECE1749" w:rsidR="008A69AC" w:rsidRDefault="008A69AC" w:rsidP="00A128D0">
      <w:pPr>
        <w:rPr>
          <w:color w:val="auto"/>
        </w:rPr>
      </w:pPr>
    </w:p>
    <w:p w14:paraId="53601E50" w14:textId="2977D841" w:rsidR="008A69AC" w:rsidRDefault="008A69AC" w:rsidP="00A128D0">
      <w:pPr>
        <w:rPr>
          <w:color w:val="auto"/>
        </w:rPr>
      </w:pPr>
    </w:p>
    <w:p w14:paraId="0F074EBC" w14:textId="00DEA452" w:rsidR="008A69AC" w:rsidRDefault="00622A35" w:rsidP="008A69AC">
      <w:pPr>
        <w:pStyle w:val="Titre3"/>
        <w:rPr>
          <w:b/>
          <w:i w:val="0"/>
          <w:sz w:val="44"/>
        </w:rPr>
      </w:pPr>
      <w:bookmarkStart w:id="7" w:name="_Conclusion"/>
      <w:bookmarkEnd w:id="7"/>
      <w:r>
        <w:rPr>
          <w:b/>
          <w:i w:val="0"/>
          <w:sz w:val="44"/>
        </w:rPr>
        <w:t>Conclusion</w:t>
      </w:r>
    </w:p>
    <w:p w14:paraId="26643F37" w14:textId="375A3297" w:rsidR="008A69AC" w:rsidRDefault="008A69AC" w:rsidP="008A69AC">
      <w:pPr>
        <w:pStyle w:val="Titre3"/>
        <w:rPr>
          <w:b/>
          <w:i w:val="0"/>
          <w:sz w:val="44"/>
        </w:rPr>
      </w:pPr>
    </w:p>
    <w:p w14:paraId="1A53A00D" w14:textId="152FDA5B" w:rsidR="0089680C" w:rsidRDefault="0089680C" w:rsidP="008A69AC">
      <w:pPr>
        <w:pStyle w:val="Titre3"/>
        <w:rPr>
          <w:b/>
          <w:i w:val="0"/>
          <w:sz w:val="44"/>
        </w:rPr>
      </w:pPr>
    </w:p>
    <w:p w14:paraId="67D8A169" w14:textId="7CB51680" w:rsidR="0089680C" w:rsidRDefault="0089680C" w:rsidP="008A69AC">
      <w:pPr>
        <w:pStyle w:val="Titre3"/>
        <w:rPr>
          <w:b/>
          <w:i w:val="0"/>
          <w:sz w:val="44"/>
        </w:rPr>
      </w:pPr>
    </w:p>
    <w:p w14:paraId="4A2D3924" w14:textId="43F5F1AB" w:rsidR="0089680C" w:rsidRDefault="0089680C" w:rsidP="008A69AC">
      <w:pPr>
        <w:pStyle w:val="Titre3"/>
        <w:rPr>
          <w:b/>
          <w:i w:val="0"/>
          <w:sz w:val="44"/>
        </w:rPr>
      </w:pPr>
    </w:p>
    <w:p w14:paraId="4D4513EC" w14:textId="6E1A26AA" w:rsidR="0089680C" w:rsidRDefault="0089680C" w:rsidP="008A69AC">
      <w:pPr>
        <w:pStyle w:val="Titre3"/>
        <w:rPr>
          <w:b/>
          <w:i w:val="0"/>
          <w:sz w:val="44"/>
        </w:rPr>
      </w:pPr>
    </w:p>
    <w:p w14:paraId="7C4A311B" w14:textId="454AC1A2" w:rsidR="0089680C" w:rsidRDefault="0089680C" w:rsidP="008A69AC">
      <w:pPr>
        <w:pStyle w:val="Titre3"/>
        <w:rPr>
          <w:b/>
          <w:i w:val="0"/>
          <w:sz w:val="44"/>
        </w:rPr>
      </w:pPr>
    </w:p>
    <w:p w14:paraId="5FF3422F" w14:textId="123EF937" w:rsidR="0089680C" w:rsidRDefault="0089680C" w:rsidP="008A69AC">
      <w:pPr>
        <w:pStyle w:val="Titre3"/>
        <w:rPr>
          <w:b/>
          <w:i w:val="0"/>
          <w:sz w:val="44"/>
        </w:rPr>
      </w:pPr>
    </w:p>
    <w:p w14:paraId="14EB7B4A" w14:textId="28E5843A" w:rsidR="0089680C" w:rsidRDefault="0089680C" w:rsidP="008A69AC">
      <w:pPr>
        <w:pStyle w:val="Titre3"/>
        <w:rPr>
          <w:b/>
          <w:i w:val="0"/>
          <w:sz w:val="44"/>
        </w:rPr>
      </w:pPr>
    </w:p>
    <w:p w14:paraId="080E5D58" w14:textId="2A1FBC42" w:rsidR="0089680C" w:rsidRDefault="0089680C" w:rsidP="008A69AC">
      <w:pPr>
        <w:pStyle w:val="Titre3"/>
        <w:rPr>
          <w:b/>
          <w:i w:val="0"/>
          <w:sz w:val="44"/>
        </w:rPr>
      </w:pPr>
    </w:p>
    <w:p w14:paraId="1E85E7CD" w14:textId="121A6351" w:rsidR="0089680C" w:rsidRDefault="0089680C" w:rsidP="008A69AC">
      <w:pPr>
        <w:pStyle w:val="Titre3"/>
        <w:rPr>
          <w:b/>
          <w:i w:val="0"/>
          <w:sz w:val="44"/>
        </w:rPr>
      </w:pPr>
    </w:p>
    <w:p w14:paraId="1960C49D" w14:textId="306378A1" w:rsidR="0089680C" w:rsidRDefault="0089680C" w:rsidP="008A69AC">
      <w:pPr>
        <w:pStyle w:val="Titre3"/>
        <w:rPr>
          <w:b/>
          <w:i w:val="0"/>
          <w:sz w:val="44"/>
        </w:rPr>
      </w:pPr>
    </w:p>
    <w:p w14:paraId="731777CD" w14:textId="665BDFF8" w:rsidR="0089680C" w:rsidRDefault="0089680C" w:rsidP="008A69AC">
      <w:pPr>
        <w:pStyle w:val="Titre3"/>
        <w:rPr>
          <w:b/>
          <w:i w:val="0"/>
          <w:sz w:val="44"/>
        </w:rPr>
      </w:pPr>
    </w:p>
    <w:p w14:paraId="6DAC0788" w14:textId="7BA9CF75" w:rsidR="0089680C" w:rsidRDefault="0089680C" w:rsidP="008A69AC">
      <w:pPr>
        <w:pStyle w:val="Titre3"/>
        <w:rPr>
          <w:b/>
          <w:i w:val="0"/>
          <w:sz w:val="44"/>
        </w:rPr>
      </w:pPr>
    </w:p>
    <w:p w14:paraId="3C88C0CD" w14:textId="655957B4" w:rsidR="0089680C" w:rsidRDefault="0089680C" w:rsidP="008A69AC">
      <w:pPr>
        <w:pStyle w:val="Titre3"/>
        <w:rPr>
          <w:b/>
          <w:i w:val="0"/>
          <w:sz w:val="44"/>
        </w:rPr>
      </w:pPr>
    </w:p>
    <w:p w14:paraId="2F868F6D" w14:textId="583905D0" w:rsidR="0089680C" w:rsidRDefault="0089680C" w:rsidP="008A69AC">
      <w:pPr>
        <w:pStyle w:val="Titre3"/>
        <w:rPr>
          <w:b/>
          <w:i w:val="0"/>
          <w:sz w:val="44"/>
        </w:rPr>
      </w:pPr>
    </w:p>
    <w:p w14:paraId="1EA0E5C4" w14:textId="1D9B4495" w:rsidR="0089680C" w:rsidRDefault="0089680C" w:rsidP="008A69AC">
      <w:pPr>
        <w:pStyle w:val="Titre3"/>
        <w:rPr>
          <w:b/>
          <w:i w:val="0"/>
          <w:sz w:val="44"/>
        </w:rPr>
      </w:pPr>
    </w:p>
    <w:p w14:paraId="68A2BA54" w14:textId="45D31D2E" w:rsidR="0089680C" w:rsidRDefault="0089680C" w:rsidP="008A69AC">
      <w:pPr>
        <w:pStyle w:val="Titre3"/>
        <w:rPr>
          <w:b/>
          <w:i w:val="0"/>
          <w:sz w:val="44"/>
        </w:rPr>
      </w:pPr>
    </w:p>
    <w:p w14:paraId="4F13406E" w14:textId="309BAA2F" w:rsidR="0089680C" w:rsidRDefault="0089680C" w:rsidP="008A69AC">
      <w:pPr>
        <w:pStyle w:val="Titre3"/>
        <w:rPr>
          <w:b/>
          <w:i w:val="0"/>
          <w:sz w:val="44"/>
        </w:rPr>
      </w:pPr>
    </w:p>
    <w:p w14:paraId="5EDC87F7" w14:textId="4D590617" w:rsidR="0089680C" w:rsidRDefault="0089680C" w:rsidP="008A69AC">
      <w:pPr>
        <w:pStyle w:val="Titre3"/>
        <w:rPr>
          <w:b/>
          <w:i w:val="0"/>
          <w:sz w:val="44"/>
        </w:rPr>
      </w:pPr>
    </w:p>
    <w:p w14:paraId="6B4B87C1" w14:textId="4BA3EA6D" w:rsidR="0089680C" w:rsidRDefault="0089680C" w:rsidP="008A69AC">
      <w:pPr>
        <w:pStyle w:val="Titre3"/>
        <w:rPr>
          <w:b/>
          <w:i w:val="0"/>
          <w:sz w:val="44"/>
        </w:rPr>
      </w:pPr>
    </w:p>
    <w:p w14:paraId="6A65466A" w14:textId="4A4B4326" w:rsidR="0089680C" w:rsidRDefault="0089680C" w:rsidP="008A69AC">
      <w:pPr>
        <w:pStyle w:val="Titre3"/>
        <w:rPr>
          <w:b/>
          <w:i w:val="0"/>
          <w:sz w:val="44"/>
        </w:rPr>
      </w:pPr>
    </w:p>
    <w:p w14:paraId="445BDF32" w14:textId="138E6B91" w:rsidR="0089680C" w:rsidRDefault="0089680C" w:rsidP="008A69AC">
      <w:pPr>
        <w:pStyle w:val="Titre3"/>
        <w:rPr>
          <w:b/>
          <w:i w:val="0"/>
          <w:sz w:val="44"/>
        </w:rPr>
      </w:pPr>
    </w:p>
    <w:p w14:paraId="59C14A74" w14:textId="6752277E" w:rsidR="0089680C" w:rsidRDefault="0089680C" w:rsidP="008A69AC">
      <w:pPr>
        <w:pStyle w:val="Titre3"/>
        <w:rPr>
          <w:b/>
          <w:i w:val="0"/>
          <w:sz w:val="44"/>
        </w:rPr>
      </w:pPr>
    </w:p>
    <w:p w14:paraId="55C2076E" w14:textId="0FA3EE11" w:rsidR="0089680C" w:rsidRDefault="0089680C" w:rsidP="008A69AC">
      <w:pPr>
        <w:pStyle w:val="Titre3"/>
        <w:rPr>
          <w:b/>
          <w:i w:val="0"/>
          <w:sz w:val="44"/>
        </w:rPr>
      </w:pPr>
    </w:p>
    <w:p w14:paraId="1EF0B342" w14:textId="13199D7B" w:rsidR="0089680C" w:rsidRDefault="0089680C" w:rsidP="008A69AC">
      <w:pPr>
        <w:pStyle w:val="Titre3"/>
        <w:rPr>
          <w:b/>
          <w:i w:val="0"/>
          <w:sz w:val="44"/>
        </w:rPr>
      </w:pPr>
    </w:p>
    <w:p w14:paraId="58BB3B7E" w14:textId="21E63960" w:rsidR="0089680C" w:rsidRDefault="0089680C" w:rsidP="008A69AC">
      <w:pPr>
        <w:pStyle w:val="Titre3"/>
        <w:rPr>
          <w:b/>
          <w:i w:val="0"/>
          <w:sz w:val="44"/>
        </w:rPr>
      </w:pPr>
    </w:p>
    <w:p w14:paraId="1833E13C" w14:textId="1954679B" w:rsidR="0089680C" w:rsidRDefault="0089680C" w:rsidP="008A69AC">
      <w:pPr>
        <w:pStyle w:val="Titre3"/>
        <w:rPr>
          <w:b/>
          <w:i w:val="0"/>
          <w:sz w:val="44"/>
        </w:rPr>
      </w:pPr>
    </w:p>
    <w:p w14:paraId="5617709C" w14:textId="5C47FF90" w:rsidR="0089680C" w:rsidRDefault="0089680C" w:rsidP="008A69AC">
      <w:pPr>
        <w:pStyle w:val="Titre3"/>
        <w:rPr>
          <w:b/>
          <w:i w:val="0"/>
          <w:sz w:val="44"/>
        </w:rPr>
      </w:pPr>
    </w:p>
    <w:p w14:paraId="5F883122" w14:textId="6913FC68" w:rsidR="0089680C" w:rsidRDefault="000E5D23" w:rsidP="008A69AC">
      <w:pPr>
        <w:pStyle w:val="Titre3"/>
        <w:rPr>
          <w:b/>
          <w:i w:val="0"/>
          <w:sz w:val="44"/>
        </w:rPr>
      </w:pPr>
      <w:bookmarkStart w:id="8" w:name="_Annexes_utilisées"/>
      <w:bookmarkEnd w:id="8"/>
      <w:r>
        <w:rPr>
          <w:b/>
          <w:i w:val="0"/>
          <w:sz w:val="44"/>
        </w:rPr>
        <w:t>Annexes utilisées</w:t>
      </w:r>
    </w:p>
    <w:sectPr w:rsidR="0089680C" w:rsidSect="0029136D">
      <w:headerReference w:type="default" r:id="rId11"/>
      <w:footerReference w:type="default" r:id="rId12"/>
      <w:footerReference w:type="first" r:id="rId1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02EA64" w14:textId="77777777" w:rsidR="00D33B9B" w:rsidRDefault="00D33B9B" w:rsidP="004B7E44">
      <w:r>
        <w:separator/>
      </w:r>
    </w:p>
  </w:endnote>
  <w:endnote w:type="continuationSeparator" w:id="0">
    <w:p w14:paraId="05DB3687" w14:textId="77777777" w:rsidR="00D33B9B" w:rsidRDefault="00D33B9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EB13C42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D1B62FB" w14:textId="46FA9A7F" w:rsidR="004B7E44" w:rsidRDefault="00CB2B20" w:rsidP="004B7E44">
          <w:pPr>
            <w:pStyle w:val="Pieddepage"/>
          </w:pPr>
          <w:r>
            <w:t>D1-</w:t>
          </w:r>
          <w:r w:rsidR="00DC3CE6">
            <w:t>5 Asp.NET</w:t>
          </w:r>
          <w:r w:rsidR="007161FF">
            <w:t xml:space="preserve"> Team 4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B0380" w14:textId="77777777" w:rsidR="005A718F" w:rsidRDefault="005A718F" w:rsidP="004B7E44">
        <w:pPr>
          <w:pStyle w:val="Pieddepage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0E9">
          <w:rPr>
            <w:noProof/>
            <w:lang w:bidi="fr-FR"/>
          </w:rPr>
          <w:t>1</w:t>
        </w:r>
        <w:r>
          <w:rPr>
            <w:noProof/>
            <w:lang w:bidi="fr-F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C0BE7" w14:textId="77777777" w:rsidR="00D33B9B" w:rsidRDefault="00D33B9B" w:rsidP="004B7E44">
      <w:r>
        <w:separator/>
      </w:r>
    </w:p>
  </w:footnote>
  <w:footnote w:type="continuationSeparator" w:id="0">
    <w:p w14:paraId="0250CFA9" w14:textId="77777777" w:rsidR="00D33B9B" w:rsidRDefault="00D33B9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64294D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F151139" w14:textId="77777777" w:rsidR="004B7E44" w:rsidRDefault="004B7E44" w:rsidP="004B7E4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inline distT="0" distB="0" distL="0" distR="0" wp14:anchorId="1659EC94" wp14:editId="12D5AAF5">
                    <wp:extent cx="1352282" cy="592428"/>
                    <wp:effectExtent l="0" t="0" r="635" b="0"/>
                    <wp:docPr id="11" name="Rectangle 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D3C935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fr-FR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fr-F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659EC94" id="Rectangle 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SjNiwIAAF8FAAAOAAAAZHJzL2Uyb0RvYy54bWysVM1OGzEQvlfqO1i+l022SQsRGxSBqCoh&#10;QEDF2fHa2ZVsj2s72U2fps/SJ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P55KM2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14:paraId="1FD3C935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fr-F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fr-FR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fr-F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D0AF0"/>
    <w:multiLevelType w:val="multilevel"/>
    <w:tmpl w:val="BB7AAE6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0" w:hanging="2880"/>
      </w:pPr>
      <w:rPr>
        <w:rFonts w:hint="default"/>
      </w:rPr>
    </w:lvl>
  </w:abstractNum>
  <w:abstractNum w:abstractNumId="1" w15:restartNumberingAfterBreak="0">
    <w:nsid w:val="148A2CCC"/>
    <w:multiLevelType w:val="hybridMultilevel"/>
    <w:tmpl w:val="6FC2C9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A4AE5"/>
    <w:multiLevelType w:val="hybridMultilevel"/>
    <w:tmpl w:val="DA3CB62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97F38"/>
    <w:multiLevelType w:val="hybridMultilevel"/>
    <w:tmpl w:val="DEFAAE02"/>
    <w:lvl w:ilvl="0" w:tplc="2654CC1C">
      <w:start w:val="1"/>
      <w:numFmt w:val="decimal"/>
      <w:lvlText w:val="%1."/>
      <w:lvlJc w:val="left"/>
      <w:pPr>
        <w:ind w:left="1080" w:hanging="720"/>
      </w:pPr>
      <w:rPr>
        <w:rFonts w:hint="default"/>
        <w:sz w:val="44"/>
        <w:szCs w:val="4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C8"/>
    <w:rsid w:val="00002971"/>
    <w:rsid w:val="00003E88"/>
    <w:rsid w:val="00006F56"/>
    <w:rsid w:val="00012E2F"/>
    <w:rsid w:val="00020DDB"/>
    <w:rsid w:val="000737E1"/>
    <w:rsid w:val="0007431C"/>
    <w:rsid w:val="000829C6"/>
    <w:rsid w:val="000E5D23"/>
    <w:rsid w:val="00102EF8"/>
    <w:rsid w:val="00112075"/>
    <w:rsid w:val="00116DBC"/>
    <w:rsid w:val="00153C23"/>
    <w:rsid w:val="00166D53"/>
    <w:rsid w:val="00190B45"/>
    <w:rsid w:val="001929D3"/>
    <w:rsid w:val="00223306"/>
    <w:rsid w:val="00233410"/>
    <w:rsid w:val="00235677"/>
    <w:rsid w:val="0024276E"/>
    <w:rsid w:val="00273F83"/>
    <w:rsid w:val="0029136D"/>
    <w:rsid w:val="00293224"/>
    <w:rsid w:val="00293B83"/>
    <w:rsid w:val="002A05C4"/>
    <w:rsid w:val="002F477C"/>
    <w:rsid w:val="00353CF2"/>
    <w:rsid w:val="00366A56"/>
    <w:rsid w:val="0037615F"/>
    <w:rsid w:val="00377DFE"/>
    <w:rsid w:val="00396A58"/>
    <w:rsid w:val="003E2F87"/>
    <w:rsid w:val="003E7417"/>
    <w:rsid w:val="003F684E"/>
    <w:rsid w:val="00404616"/>
    <w:rsid w:val="004128CA"/>
    <w:rsid w:val="004A0168"/>
    <w:rsid w:val="004A0CA5"/>
    <w:rsid w:val="004B7E44"/>
    <w:rsid w:val="004D5252"/>
    <w:rsid w:val="004E27D0"/>
    <w:rsid w:val="004F2B86"/>
    <w:rsid w:val="005129F7"/>
    <w:rsid w:val="00521A6A"/>
    <w:rsid w:val="005A718F"/>
    <w:rsid w:val="005C6B11"/>
    <w:rsid w:val="005E0D4F"/>
    <w:rsid w:val="00622A35"/>
    <w:rsid w:val="006450BC"/>
    <w:rsid w:val="0066074D"/>
    <w:rsid w:val="006A0CCD"/>
    <w:rsid w:val="006A3CE7"/>
    <w:rsid w:val="006B7774"/>
    <w:rsid w:val="006D73BB"/>
    <w:rsid w:val="006E6806"/>
    <w:rsid w:val="006F0D94"/>
    <w:rsid w:val="006F530E"/>
    <w:rsid w:val="007161FF"/>
    <w:rsid w:val="007516CF"/>
    <w:rsid w:val="00782450"/>
    <w:rsid w:val="00783C56"/>
    <w:rsid w:val="007A5EC0"/>
    <w:rsid w:val="007C420D"/>
    <w:rsid w:val="007D640D"/>
    <w:rsid w:val="008349A3"/>
    <w:rsid w:val="008545BD"/>
    <w:rsid w:val="00874540"/>
    <w:rsid w:val="0089680C"/>
    <w:rsid w:val="008A69AC"/>
    <w:rsid w:val="008B33BC"/>
    <w:rsid w:val="008C6D74"/>
    <w:rsid w:val="009120E9"/>
    <w:rsid w:val="009434C3"/>
    <w:rsid w:val="00945900"/>
    <w:rsid w:val="00960D12"/>
    <w:rsid w:val="009C396C"/>
    <w:rsid w:val="009E5C14"/>
    <w:rsid w:val="00A128D0"/>
    <w:rsid w:val="00A26C4C"/>
    <w:rsid w:val="00A33DBB"/>
    <w:rsid w:val="00A913B1"/>
    <w:rsid w:val="00AA18BA"/>
    <w:rsid w:val="00AA5FF7"/>
    <w:rsid w:val="00AD6A66"/>
    <w:rsid w:val="00AD70E7"/>
    <w:rsid w:val="00AD722A"/>
    <w:rsid w:val="00AF75A8"/>
    <w:rsid w:val="00B23128"/>
    <w:rsid w:val="00B2365F"/>
    <w:rsid w:val="00B572B4"/>
    <w:rsid w:val="00BA5674"/>
    <w:rsid w:val="00BA7505"/>
    <w:rsid w:val="00BB174F"/>
    <w:rsid w:val="00BF030E"/>
    <w:rsid w:val="00BF0DE6"/>
    <w:rsid w:val="00C04890"/>
    <w:rsid w:val="00C16CD3"/>
    <w:rsid w:val="00C43C28"/>
    <w:rsid w:val="00C466CF"/>
    <w:rsid w:val="00C73A1D"/>
    <w:rsid w:val="00C80A72"/>
    <w:rsid w:val="00CB2B20"/>
    <w:rsid w:val="00CC04CE"/>
    <w:rsid w:val="00CC696F"/>
    <w:rsid w:val="00CF0AE4"/>
    <w:rsid w:val="00CF278C"/>
    <w:rsid w:val="00CF49B4"/>
    <w:rsid w:val="00D01BF0"/>
    <w:rsid w:val="00D033BC"/>
    <w:rsid w:val="00D33B9B"/>
    <w:rsid w:val="00D667F2"/>
    <w:rsid w:val="00D714F5"/>
    <w:rsid w:val="00D72053"/>
    <w:rsid w:val="00DB26A7"/>
    <w:rsid w:val="00DC0490"/>
    <w:rsid w:val="00DC1F25"/>
    <w:rsid w:val="00DC3CE6"/>
    <w:rsid w:val="00DE4028"/>
    <w:rsid w:val="00E169D0"/>
    <w:rsid w:val="00E5119C"/>
    <w:rsid w:val="00E76CAD"/>
    <w:rsid w:val="00E8638E"/>
    <w:rsid w:val="00E94B5F"/>
    <w:rsid w:val="00EF6839"/>
    <w:rsid w:val="00F152C8"/>
    <w:rsid w:val="00F30C24"/>
    <w:rsid w:val="00F30F14"/>
    <w:rsid w:val="00F6526B"/>
    <w:rsid w:val="00F76A67"/>
    <w:rsid w:val="00F93F19"/>
    <w:rsid w:val="00FB3305"/>
    <w:rsid w:val="00FC535F"/>
    <w:rsid w:val="00FD0465"/>
    <w:rsid w:val="00FD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355F3C"/>
  <w15:chartTrackingRefBased/>
  <w15:docId w15:val="{99BE07D1-DF60-43B3-A91C-15F48F9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8D0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re1">
    <w:name w:val="heading 1"/>
    <w:basedOn w:val="Normal"/>
    <w:link w:val="Titre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re2">
    <w:name w:val="heading 2"/>
    <w:basedOn w:val="Normal"/>
    <w:link w:val="Titre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re3">
    <w:name w:val="heading 3"/>
    <w:basedOn w:val="Normal"/>
    <w:link w:val="Titre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re4">
    <w:name w:val="heading 4"/>
    <w:basedOn w:val="Normal"/>
    <w:link w:val="Titre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re5">
    <w:name w:val="heading 5"/>
    <w:basedOn w:val="Normal"/>
    <w:next w:val="Normal"/>
    <w:link w:val="Titre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re">
    <w:name w:val="Title"/>
    <w:basedOn w:val="Normal"/>
    <w:link w:val="Titre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reCar">
    <w:name w:val="Titre Car"/>
    <w:basedOn w:val="Policepardfaut"/>
    <w:link w:val="Titr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us-titre">
    <w:name w:val="Subtitle"/>
    <w:basedOn w:val="Normal"/>
    <w:link w:val="Sous-titre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us-titreCar">
    <w:name w:val="Sous-titre Car"/>
    <w:basedOn w:val="Policepardfaut"/>
    <w:link w:val="Sous-titr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ansinterligne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re2Car">
    <w:name w:val="Titre 2 Car"/>
    <w:basedOn w:val="Policepardfaut"/>
    <w:link w:val="Titre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re3Car">
    <w:name w:val="Titre 3 Car"/>
    <w:basedOn w:val="Policepardfaut"/>
    <w:link w:val="Titre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re4Car">
    <w:name w:val="Titre 4 Car"/>
    <w:basedOn w:val="Policepardfaut"/>
    <w:link w:val="Titre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itre">
    <w:name w:val="Chapitre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re5Car">
    <w:name w:val="Titre 5 Car"/>
    <w:basedOn w:val="Policepardfaut"/>
    <w:link w:val="Titre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A718F"/>
    <w:pPr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18F"/>
  </w:style>
  <w:style w:type="paragraph" w:styleId="Pieddepage">
    <w:name w:val="footer"/>
    <w:basedOn w:val="Normal"/>
    <w:link w:val="PieddepageCar"/>
    <w:uiPriority w:val="99"/>
    <w:unhideWhenUsed/>
    <w:rsid w:val="005A718F"/>
    <w:pPr>
      <w:spacing w:line="240" w:lineRule="auto"/>
      <w:jc w:val="center"/>
    </w:pPr>
  </w:style>
  <w:style w:type="character" w:customStyle="1" w:styleId="PieddepageCar">
    <w:name w:val="Pied de page Car"/>
    <w:basedOn w:val="Policepardfaut"/>
    <w:link w:val="Pieddepage"/>
    <w:uiPriority w:val="99"/>
    <w:rsid w:val="005A718F"/>
  </w:style>
  <w:style w:type="character" w:styleId="Textedelespacerserv">
    <w:name w:val="Placeholder Text"/>
    <w:basedOn w:val="Policepardfaut"/>
    <w:uiPriority w:val="99"/>
    <w:semiHidden/>
    <w:rsid w:val="0094590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B23128"/>
    <w:rPr>
      <w:color w:val="93C84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2312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23128"/>
    <w:rPr>
      <w:color w:val="93C842" w:themeColor="followedHyperlink"/>
      <w:u w:val="single"/>
    </w:rPr>
  </w:style>
  <w:style w:type="paragraph" w:styleId="Paragraphedeliste">
    <w:name w:val="List Paragraph"/>
    <w:basedOn w:val="Normal"/>
    <w:uiPriority w:val="34"/>
    <w:unhideWhenUsed/>
    <w:qFormat/>
    <w:rsid w:val="00FD0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o\AppData\Roaming\Microsoft\Templates\Rapport%20d&#8217;entreprise%20(conception%20professionnelle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40CA98CA67AD4ABAA8A839B479E16E" ma:contentTypeVersion="9" ma:contentTypeDescription="Crée un document." ma:contentTypeScope="" ma:versionID="435a67da43195d18499cfd81fb3019df">
  <xsd:schema xmlns:xsd="http://www.w3.org/2001/XMLSchema" xmlns:xs="http://www.w3.org/2001/XMLSchema" xmlns:p="http://schemas.microsoft.com/office/2006/metadata/properties" xmlns:ns3="d7790d75-aaf4-494e-bd31-2c63d7fe6bc7" xmlns:ns4="8a529908-5355-40c6-932b-3b95a61b5352" targetNamespace="http://schemas.microsoft.com/office/2006/metadata/properties" ma:root="true" ma:fieldsID="86ca5f0555fa1a2c9bb4137d568f67ed" ns3:_="" ns4:_="">
    <xsd:import namespace="d7790d75-aaf4-494e-bd31-2c63d7fe6bc7"/>
    <xsd:import namespace="8a529908-5355-40c6-932b-3b95a61b53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790d75-aaf4-494e-bd31-2c63d7fe6b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29908-5355-40c6-932b-3b95a61b53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FB0093-0769-4F6D-9425-2F7DDFFEE4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EA3F13-A3D1-426D-AAB9-4D39000B46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51BD57-187E-46FA-A084-560A958D1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790d75-aaf4-494e-bd31-2c63d7fe6bc7"/>
    <ds:schemaRef ds:uri="8a529908-5355-40c6-932b-3b95a61b53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d’entreprise (conception professionnelle).dotx</Template>
  <TotalTime>213</TotalTime>
  <Pages>6</Pages>
  <Words>269</Words>
  <Characters>1482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mopigno Echo</cp:lastModifiedBy>
  <cp:revision>69</cp:revision>
  <dcterms:created xsi:type="dcterms:W3CDTF">2020-01-14T13:24:00Z</dcterms:created>
  <dcterms:modified xsi:type="dcterms:W3CDTF">2020-01-15T12:26:00Z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0x0101003540CA98CA67AD4ABAA8A839B479E16E</vt:lpwstr>
  </property>
</Properties>
</file>